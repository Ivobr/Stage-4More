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319620" w:displacedByCustomXml="next"/>
    <w:bookmarkEnd w:id="0" w:displacedByCustomXml="next"/>
    <w:sdt>
      <w:sdtPr>
        <w:id w:val="1669991313"/>
        <w:docPartObj>
          <w:docPartGallery w:val="Cover Pages"/>
          <w:docPartUnique/>
        </w:docPartObj>
      </w:sdtPr>
      <w:sdtEndPr/>
      <w:sdtContent>
        <w:p w14:paraId="098E9DB6" w14:textId="77777777" w:rsidR="009265AB" w:rsidRDefault="009265AB" w:rsidP="009265AB">
          <w:pPr>
            <w:tabs>
              <w:tab w:val="center" w:pos="4536"/>
              <w:tab w:val="left" w:pos="7597"/>
              <w:tab w:val="right" w:pos="9072"/>
            </w:tabs>
          </w:pPr>
          <w:r>
            <w:rPr>
              <w:noProof/>
            </w:rPr>
            <mc:AlternateContent>
              <mc:Choice Requires="wps">
                <w:drawing>
                  <wp:anchor distT="0" distB="0" distL="114300" distR="114300" simplePos="0" relativeHeight="251662336" behindDoc="1" locked="0" layoutInCell="1" allowOverlap="1" wp14:anchorId="46A25CAB" wp14:editId="5DC9DCD1">
                    <wp:simplePos x="0" y="0"/>
                    <wp:positionH relativeFrom="page">
                      <wp:align>right</wp:align>
                    </wp:positionH>
                    <wp:positionV relativeFrom="paragraph">
                      <wp:posOffset>1558783</wp:posOffset>
                    </wp:positionV>
                    <wp:extent cx="7564120" cy="166254"/>
                    <wp:effectExtent l="0" t="0" r="0" b="5715"/>
                    <wp:wrapNone/>
                    <wp:docPr id="8" name="Rechthoek 8"/>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94397" id="Rechthoek 8" o:spid="_x0000_s1026" style="position:absolute;margin-left:544.4pt;margin-top:122.75pt;width:595.6pt;height:13.1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Pr>
              <w:noProof/>
            </w:rPr>
            <mc:AlternateContent>
              <mc:Choice Requires="wps">
                <w:drawing>
                  <wp:anchor distT="0" distB="0" distL="114300" distR="114300" simplePos="0" relativeHeight="251659264" behindDoc="1" locked="0" layoutInCell="1" allowOverlap="1" wp14:anchorId="24292FD2" wp14:editId="5B1C425C">
                    <wp:simplePos x="0" y="0"/>
                    <wp:positionH relativeFrom="page">
                      <wp:align>left</wp:align>
                    </wp:positionH>
                    <wp:positionV relativeFrom="paragraph">
                      <wp:posOffset>-351051</wp:posOffset>
                    </wp:positionV>
                    <wp:extent cx="7564120" cy="166254"/>
                    <wp:effectExtent l="0" t="0" r="0" b="5715"/>
                    <wp:wrapNone/>
                    <wp:docPr id="2" name="Rechthoek 2"/>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927FC" id="Rechthoek 2" o:spid="_x0000_s1026" style="position:absolute;margin-left:0;margin-top:-27.65pt;width:595.6pt;height:13.1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Pr>
              <w:noProof/>
            </w:rPr>
            <w:drawing>
              <wp:anchor distT="0" distB="0" distL="114300" distR="114300" simplePos="0" relativeHeight="251663360" behindDoc="0" locked="0" layoutInCell="1" allowOverlap="1" wp14:anchorId="662AB0AA" wp14:editId="782AA71B">
                <wp:simplePos x="0" y="0"/>
                <wp:positionH relativeFrom="margin">
                  <wp:align>center</wp:align>
                </wp:positionH>
                <wp:positionV relativeFrom="paragraph">
                  <wp:posOffset>152</wp:posOffset>
                </wp:positionV>
                <wp:extent cx="1299600" cy="1436400"/>
                <wp:effectExtent l="0" t="0" r="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9600" cy="1436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89E9F29" wp14:editId="384CCA6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5F6F09" w14:textId="230477B3" w:rsidR="009265AB" w:rsidRDefault="005B169B"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45E80">
                                      <w:rPr>
                                        <w:caps/>
                                        <w:color w:val="4472C4" w:themeColor="accent1"/>
                                        <w:sz w:val="64"/>
                                        <w:szCs w:val="64"/>
                                      </w:rPr>
                                      <w:t xml:space="preserve">Stage </w:t>
                                    </w:r>
                                    <w:r w:rsidR="008C63BB">
                                      <w:rPr>
                                        <w:caps/>
                                        <w:color w:val="4472C4" w:themeColor="accent1"/>
                                        <w:sz w:val="64"/>
                                        <w:szCs w:val="64"/>
                                      </w:rPr>
                                      <w:t>rapport</w:t>
                                    </w:r>
                                  </w:sdtContent>
                                </w:sdt>
                              </w:p>
                              <w:sdt>
                                <w:sdtPr>
                                  <w:rPr>
                                    <w:color w:val="404040" w:themeColor="text1" w:themeTint="BF"/>
                                    <w:sz w:val="36"/>
                                    <w:szCs w:val="36"/>
                                  </w:rPr>
                                  <w:alias w:val="Ondertitel"/>
                                  <w:tag w:val=""/>
                                  <w:id w:val="1025991136"/>
                                  <w:showingPlcHdr/>
                                  <w:dataBinding w:prefixMappings="xmlns:ns0='http://purl.org/dc/elements/1.1/' xmlns:ns1='http://schemas.openxmlformats.org/package/2006/metadata/core-properties' " w:xpath="/ns1:coreProperties[1]/ns0:subject[1]" w:storeItemID="{6C3C8BC8-F283-45AE-878A-BAB7291924A1}"/>
                                  <w:text/>
                                </w:sdtPr>
                                <w:sdtEndPr/>
                                <w:sdtContent>
                                  <w:p w14:paraId="3C3389A1" w14:textId="77777777" w:rsidR="009265AB" w:rsidRDefault="009265AB" w:rsidP="009265AB">
                                    <w:pPr>
                                      <w:jc w:val="right"/>
                                      <w:rPr>
                                        <w:color w:val="404040" w:themeColor="text1" w:themeTint="BF"/>
                                        <w:sz w:val="36"/>
                                        <w:szCs w:val="36"/>
                                      </w:rPr>
                                    </w:pPr>
                                    <w:r>
                                      <w:rPr>
                                        <w:color w:val="404040" w:themeColor="text1" w:themeTint="BF"/>
                                        <w:sz w:val="36"/>
                                        <w:szCs w:val="36"/>
                                      </w:rPr>
                                      <w:t>[Ondertitel van document]</w:t>
                                    </w:r>
                                  </w:p>
                                </w:sdtContent>
                              </w:sdt>
                              <w:p w14:paraId="2033CBC5" w14:textId="391F4FB7" w:rsidR="009265AB" w:rsidRDefault="00245E80" w:rsidP="009265AB">
                                <w:pPr>
                                  <w:jc w:val="right"/>
                                  <w:rPr>
                                    <w:smallCaps/>
                                    <w:color w:val="404040" w:themeColor="text1" w:themeTint="BF"/>
                                    <w:sz w:val="36"/>
                                    <w:szCs w:val="36"/>
                                  </w:rPr>
                                </w:pPr>
                                <w:r>
                                  <w:rPr>
                                    <w:smallCaps/>
                                    <w:color w:val="404040" w:themeColor="text1" w:themeTint="BF"/>
                                    <w:sz w:val="36"/>
                                    <w:szCs w:val="36"/>
                                  </w:rPr>
                                  <w:t>0.1</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89E9F29" id="_x0000_t202" coordsize="21600,21600" o:spt="202" path="m,l,21600r21600,l21600,xe">
                    <v:stroke joinstyle="miter"/>
                    <v:path gradientshapeok="t" o:connecttype="rect"/>
                  </v:shapetype>
                  <v:shape id="Tekstvak 154" o:spid="_x0000_s1026"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645F6F09" w14:textId="230477B3" w:rsidR="009265AB" w:rsidRDefault="005B169B"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45E80">
                                <w:rPr>
                                  <w:caps/>
                                  <w:color w:val="4472C4" w:themeColor="accent1"/>
                                  <w:sz w:val="64"/>
                                  <w:szCs w:val="64"/>
                                </w:rPr>
                                <w:t xml:space="preserve">Stage </w:t>
                              </w:r>
                              <w:r w:rsidR="008C63BB">
                                <w:rPr>
                                  <w:caps/>
                                  <w:color w:val="4472C4" w:themeColor="accent1"/>
                                  <w:sz w:val="64"/>
                                  <w:szCs w:val="64"/>
                                </w:rPr>
                                <w:t>rapport</w:t>
                              </w:r>
                            </w:sdtContent>
                          </w:sdt>
                        </w:p>
                        <w:sdt>
                          <w:sdtPr>
                            <w:rPr>
                              <w:color w:val="404040" w:themeColor="text1" w:themeTint="BF"/>
                              <w:sz w:val="36"/>
                              <w:szCs w:val="36"/>
                            </w:rPr>
                            <w:alias w:val="Ondertitel"/>
                            <w:tag w:val=""/>
                            <w:id w:val="1025991136"/>
                            <w:showingPlcHdr/>
                            <w:dataBinding w:prefixMappings="xmlns:ns0='http://purl.org/dc/elements/1.1/' xmlns:ns1='http://schemas.openxmlformats.org/package/2006/metadata/core-properties' " w:xpath="/ns1:coreProperties[1]/ns0:subject[1]" w:storeItemID="{6C3C8BC8-F283-45AE-878A-BAB7291924A1}"/>
                            <w:text/>
                          </w:sdtPr>
                          <w:sdtEndPr/>
                          <w:sdtContent>
                            <w:p w14:paraId="3C3389A1" w14:textId="77777777" w:rsidR="009265AB" w:rsidRDefault="009265AB" w:rsidP="009265AB">
                              <w:pPr>
                                <w:jc w:val="right"/>
                                <w:rPr>
                                  <w:color w:val="404040" w:themeColor="text1" w:themeTint="BF"/>
                                  <w:sz w:val="36"/>
                                  <w:szCs w:val="36"/>
                                </w:rPr>
                              </w:pPr>
                              <w:r>
                                <w:rPr>
                                  <w:color w:val="404040" w:themeColor="text1" w:themeTint="BF"/>
                                  <w:sz w:val="36"/>
                                  <w:szCs w:val="36"/>
                                </w:rPr>
                                <w:t>[Ondertitel van document]</w:t>
                              </w:r>
                            </w:p>
                          </w:sdtContent>
                        </w:sdt>
                        <w:p w14:paraId="2033CBC5" w14:textId="391F4FB7" w:rsidR="009265AB" w:rsidRDefault="00245E80" w:rsidP="009265AB">
                          <w:pPr>
                            <w:jc w:val="right"/>
                            <w:rPr>
                              <w:smallCaps/>
                              <w:color w:val="404040" w:themeColor="text1" w:themeTint="BF"/>
                              <w:sz w:val="36"/>
                              <w:szCs w:val="36"/>
                            </w:rPr>
                          </w:pPr>
                          <w:r>
                            <w:rPr>
                              <w:smallCaps/>
                              <w:color w:val="404040" w:themeColor="text1" w:themeTint="BF"/>
                              <w:sz w:val="36"/>
                              <w:szCs w:val="36"/>
                            </w:rPr>
                            <w:t>0.1</w:t>
                          </w:r>
                        </w:p>
                      </w:txbxContent>
                    </v:textbox>
                    <w10:wrap type="square" anchorx="page" anchory="page"/>
                  </v:shape>
                </w:pict>
              </mc:Fallback>
            </mc:AlternateContent>
          </w:r>
          <w:r>
            <w:tab/>
          </w:r>
          <w:bookmarkStart w:id="1" w:name="_Toc521407840"/>
          <w:r>
            <w:rPr>
              <w:noProof/>
            </w:rPr>
            <mc:AlternateContent>
              <mc:Choice Requires="wps">
                <w:drawing>
                  <wp:anchor distT="0" distB="0" distL="114300" distR="114300" simplePos="0" relativeHeight="251661312" behindDoc="0" locked="0" layoutInCell="1" allowOverlap="1" wp14:anchorId="74FE8BF7" wp14:editId="644C70C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143000"/>
                    <wp:effectExtent l="0" t="0" r="0" b="0"/>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0B73AE"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4MT</w:t>
                                </w:r>
                              </w:p>
                              <w:p w14:paraId="2A6199FA"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Nijverheidstraat 10</w:t>
                                </w:r>
                              </w:p>
                              <w:p w14:paraId="7D5CD565"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2751GR Moerkapelle</w:t>
                                </w:r>
                              </w:p>
                              <w:p w14:paraId="6D739221"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079-5932121</w:t>
                                </w:r>
                              </w:p>
                              <w:p w14:paraId="05B9E15F" w14:textId="77777777" w:rsidR="009265AB" w:rsidRPr="0065524C" w:rsidRDefault="009265AB" w:rsidP="009265AB">
                                <w:pPr>
                                  <w:pStyle w:val="Geenafstand"/>
                                  <w:jc w:val="right"/>
                                  <w:rPr>
                                    <w:color w:val="595959" w:themeColor="text1" w:themeTint="A6"/>
                                    <w:sz w:val="28"/>
                                    <w:szCs w:val="28"/>
                                  </w:rPr>
                                </w:pPr>
                                <w:r>
                                  <w:rPr>
                                    <w:color w:val="595959" w:themeColor="text1" w:themeTint="A6"/>
                                    <w:sz w:val="28"/>
                                    <w:szCs w:val="28"/>
                                  </w:rPr>
                                  <w:t>www.4mt.nl</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4FE8BF7" id="Tekstvak 152" o:spid="_x0000_s1027" type="#_x0000_t202" style="position:absolute;margin-left:0;margin-top:0;width:8in;height:90pt;z-index:251661312;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" filled="f" stroked="f" strokeweight=".5pt">
                    <v:textbox inset="126pt,0,54pt,0">
                      <w:txbxContent>
                        <w:p w14:paraId="380B73AE"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4MT</w:t>
                          </w:r>
                        </w:p>
                        <w:p w14:paraId="2A6199FA"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Nijverheidstraat 10</w:t>
                          </w:r>
                        </w:p>
                        <w:p w14:paraId="7D5CD565"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2751GR Moerkapelle</w:t>
                          </w:r>
                        </w:p>
                        <w:p w14:paraId="6D739221" w14:textId="77777777" w:rsidR="009265AB" w:rsidRDefault="009265AB" w:rsidP="009265AB">
                          <w:pPr>
                            <w:pStyle w:val="Geenafstand"/>
                            <w:jc w:val="right"/>
                            <w:rPr>
                              <w:color w:val="595959" w:themeColor="text1" w:themeTint="A6"/>
                              <w:sz w:val="28"/>
                              <w:szCs w:val="28"/>
                            </w:rPr>
                          </w:pPr>
                          <w:r>
                            <w:rPr>
                              <w:color w:val="595959" w:themeColor="text1" w:themeTint="A6"/>
                              <w:sz w:val="28"/>
                              <w:szCs w:val="28"/>
                            </w:rPr>
                            <w:t>079-5932121</w:t>
                          </w:r>
                        </w:p>
                        <w:p w14:paraId="05B9E15F" w14:textId="77777777" w:rsidR="009265AB" w:rsidRPr="0065524C" w:rsidRDefault="009265AB" w:rsidP="009265AB">
                          <w:pPr>
                            <w:pStyle w:val="Geenafstand"/>
                            <w:jc w:val="right"/>
                            <w:rPr>
                              <w:color w:val="595959" w:themeColor="text1" w:themeTint="A6"/>
                              <w:sz w:val="28"/>
                              <w:szCs w:val="28"/>
                            </w:rPr>
                          </w:pPr>
                          <w:r>
                            <w:rPr>
                              <w:color w:val="595959" w:themeColor="text1" w:themeTint="A6"/>
                              <w:sz w:val="28"/>
                              <w:szCs w:val="28"/>
                            </w:rPr>
                            <w:t>www.4mt.nl</w:t>
                          </w:r>
                        </w:p>
                      </w:txbxContent>
                    </v:textbox>
                    <w10:wrap type="square" anchorx="page" anchory="page"/>
                  </v:shape>
                </w:pict>
              </mc:Fallback>
            </mc:AlternateContent>
          </w:r>
          <w:r>
            <w:br w:type="page"/>
          </w:r>
        </w:p>
      </w:sdtContent>
    </w:sdt>
    <w:bookmarkEnd w:id="1" w:displacedByCustomXml="prev"/>
    <w:p w14:paraId="3F45049E" w14:textId="77777777" w:rsidR="009265AB" w:rsidRPr="001F3E2D" w:rsidRDefault="009265AB" w:rsidP="009265AB">
      <w:pPr>
        <w:rPr>
          <w:rFonts w:asciiTheme="majorHAnsi" w:hAnsiTheme="majorHAnsi" w:cstheme="majorHAnsi"/>
          <w:color w:val="4472C4" w:themeColor="accent1"/>
          <w:sz w:val="32"/>
          <w:szCs w:val="32"/>
        </w:rPr>
      </w:pPr>
      <w:r w:rsidRPr="001F3E2D">
        <w:rPr>
          <w:rFonts w:asciiTheme="majorHAnsi" w:hAnsiTheme="majorHAnsi" w:cstheme="majorHAnsi"/>
          <w:color w:val="4472C4" w:themeColor="accent1"/>
          <w:sz w:val="32"/>
          <w:szCs w:val="32"/>
        </w:rPr>
        <w:lastRenderedPageBreak/>
        <w:t>Revisiebeheer</w:t>
      </w:r>
    </w:p>
    <w:tbl>
      <w:tblPr>
        <w:tblStyle w:val="Rastertabel4-Accent1"/>
        <w:tblW w:w="0" w:type="auto"/>
        <w:tblLook w:val="04A0" w:firstRow="1" w:lastRow="0" w:firstColumn="1" w:lastColumn="0" w:noHBand="0" w:noVBand="1"/>
      </w:tblPr>
      <w:tblGrid>
        <w:gridCol w:w="2265"/>
        <w:gridCol w:w="2265"/>
        <w:gridCol w:w="2266"/>
        <w:gridCol w:w="2266"/>
      </w:tblGrid>
      <w:tr w:rsidR="009265AB" w14:paraId="1C42EA12" w14:textId="77777777" w:rsidTr="00731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CEEF66" w14:textId="77777777" w:rsidR="009265AB" w:rsidRDefault="009265AB" w:rsidP="0073174E">
            <w:r>
              <w:t>Revisie</w:t>
            </w:r>
          </w:p>
        </w:tc>
        <w:tc>
          <w:tcPr>
            <w:tcW w:w="2265" w:type="dxa"/>
          </w:tcPr>
          <w:p w14:paraId="7EC2F943" w14:textId="77777777" w:rsidR="009265AB" w:rsidRDefault="009265AB" w:rsidP="0073174E">
            <w:pPr>
              <w:cnfStyle w:val="100000000000" w:firstRow="1" w:lastRow="0" w:firstColumn="0" w:lastColumn="0" w:oddVBand="0" w:evenVBand="0" w:oddHBand="0" w:evenHBand="0" w:firstRowFirstColumn="0" w:firstRowLastColumn="0" w:lastRowFirstColumn="0" w:lastRowLastColumn="0"/>
            </w:pPr>
            <w:r>
              <w:t>Auteur</w:t>
            </w:r>
          </w:p>
        </w:tc>
        <w:tc>
          <w:tcPr>
            <w:tcW w:w="2266" w:type="dxa"/>
          </w:tcPr>
          <w:p w14:paraId="18E17E0C" w14:textId="77777777" w:rsidR="009265AB" w:rsidRDefault="009265AB" w:rsidP="0073174E">
            <w:pPr>
              <w:cnfStyle w:val="100000000000" w:firstRow="1" w:lastRow="0" w:firstColumn="0" w:lastColumn="0" w:oddVBand="0" w:evenVBand="0" w:oddHBand="0" w:evenHBand="0" w:firstRowFirstColumn="0" w:firstRowLastColumn="0" w:lastRowFirstColumn="0" w:lastRowLastColumn="0"/>
            </w:pPr>
            <w:r>
              <w:t>Datum</w:t>
            </w:r>
          </w:p>
        </w:tc>
        <w:tc>
          <w:tcPr>
            <w:tcW w:w="2266" w:type="dxa"/>
          </w:tcPr>
          <w:p w14:paraId="1DAD4BD5" w14:textId="77777777" w:rsidR="009265AB" w:rsidRDefault="009265AB" w:rsidP="0073174E">
            <w:pPr>
              <w:cnfStyle w:val="100000000000" w:firstRow="1" w:lastRow="0" w:firstColumn="0" w:lastColumn="0" w:oddVBand="0" w:evenVBand="0" w:oddHBand="0" w:evenHBand="0" w:firstRowFirstColumn="0" w:firstRowLastColumn="0" w:lastRowFirstColumn="0" w:lastRowLastColumn="0"/>
            </w:pPr>
            <w:r>
              <w:t>Wijziging</w:t>
            </w:r>
          </w:p>
        </w:tc>
      </w:tr>
      <w:tr w:rsidR="009265AB" w14:paraId="2126C681" w14:textId="77777777" w:rsidTr="00731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E1A7726" w14:textId="77777777" w:rsidR="009265AB" w:rsidRDefault="009265AB" w:rsidP="0073174E"/>
        </w:tc>
        <w:tc>
          <w:tcPr>
            <w:tcW w:w="2265" w:type="dxa"/>
          </w:tcPr>
          <w:p w14:paraId="6859D900" w14:textId="1665BF71" w:rsidR="009265AB" w:rsidRDefault="005A05A0" w:rsidP="0073174E">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59E6B9ED" w14:textId="2B0FC05D" w:rsidR="009265AB" w:rsidRDefault="00140B21" w:rsidP="0073174E">
            <w:pPr>
              <w:cnfStyle w:val="000000100000" w:firstRow="0" w:lastRow="0" w:firstColumn="0" w:lastColumn="0" w:oddVBand="0" w:evenVBand="0" w:oddHBand="1" w:evenHBand="0" w:firstRowFirstColumn="0" w:firstRowLastColumn="0" w:lastRowFirstColumn="0" w:lastRowLastColumn="0"/>
            </w:pPr>
            <w:r>
              <w:t>15-09-2025</w:t>
            </w:r>
          </w:p>
        </w:tc>
        <w:tc>
          <w:tcPr>
            <w:tcW w:w="2266" w:type="dxa"/>
          </w:tcPr>
          <w:p w14:paraId="0377ACA4" w14:textId="3B09B7F1" w:rsidR="009265AB" w:rsidRDefault="00140B21" w:rsidP="0073174E">
            <w:pPr>
              <w:cnfStyle w:val="000000100000" w:firstRow="0" w:lastRow="0" w:firstColumn="0" w:lastColumn="0" w:oddVBand="0" w:evenVBand="0" w:oddHBand="1" w:evenHBand="0" w:firstRowFirstColumn="0" w:firstRowLastColumn="0" w:lastRowFirstColumn="0" w:lastRowLastColumn="0"/>
            </w:pPr>
            <w:r>
              <w:t>Scope wijzigen</w:t>
            </w:r>
          </w:p>
        </w:tc>
      </w:tr>
      <w:tr w:rsidR="009265AB" w14:paraId="2960D6AA" w14:textId="77777777" w:rsidTr="0073174E">
        <w:tc>
          <w:tcPr>
            <w:cnfStyle w:val="001000000000" w:firstRow="0" w:lastRow="0" w:firstColumn="1" w:lastColumn="0" w:oddVBand="0" w:evenVBand="0" w:oddHBand="0" w:evenHBand="0" w:firstRowFirstColumn="0" w:firstRowLastColumn="0" w:lastRowFirstColumn="0" w:lastRowLastColumn="0"/>
            <w:tcW w:w="2265" w:type="dxa"/>
          </w:tcPr>
          <w:p w14:paraId="6799FBCF" w14:textId="77777777" w:rsidR="009265AB" w:rsidRDefault="009265AB" w:rsidP="0073174E"/>
        </w:tc>
        <w:tc>
          <w:tcPr>
            <w:tcW w:w="2265" w:type="dxa"/>
          </w:tcPr>
          <w:p w14:paraId="195E0FD7" w14:textId="3321F9E6" w:rsidR="009265AB" w:rsidRDefault="0027205F" w:rsidP="0073174E">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48926433" w14:textId="38B86D44" w:rsidR="009265AB" w:rsidRDefault="0027205F" w:rsidP="0073174E">
            <w:pPr>
              <w:cnfStyle w:val="000000000000" w:firstRow="0" w:lastRow="0" w:firstColumn="0" w:lastColumn="0" w:oddVBand="0" w:evenVBand="0" w:oddHBand="0" w:evenHBand="0" w:firstRowFirstColumn="0" w:firstRowLastColumn="0" w:lastRowFirstColumn="0" w:lastRowLastColumn="0"/>
            </w:pPr>
            <w:r>
              <w:t>16-10-2025</w:t>
            </w:r>
          </w:p>
        </w:tc>
        <w:tc>
          <w:tcPr>
            <w:tcW w:w="2266" w:type="dxa"/>
          </w:tcPr>
          <w:p w14:paraId="331AE21A" w14:textId="00EA01FF" w:rsidR="009265AB" w:rsidRDefault="0027205F" w:rsidP="0073174E">
            <w:pPr>
              <w:cnfStyle w:val="000000000000" w:firstRow="0" w:lastRow="0" w:firstColumn="0" w:lastColumn="0" w:oddVBand="0" w:evenVBand="0" w:oddHBand="0" w:evenHBand="0" w:firstRowFirstColumn="0" w:firstRowLastColumn="0" w:lastRowFirstColumn="0" w:lastRowLastColumn="0"/>
            </w:pPr>
            <w:r>
              <w:t>Mogelijke oplossingen kop aanmaken</w:t>
            </w:r>
          </w:p>
        </w:tc>
      </w:tr>
      <w:tr w:rsidR="009265AB" w14:paraId="21AC0C29" w14:textId="77777777" w:rsidTr="00731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317FBB9" w14:textId="77777777" w:rsidR="009265AB" w:rsidRDefault="009265AB" w:rsidP="0073174E"/>
        </w:tc>
        <w:tc>
          <w:tcPr>
            <w:tcW w:w="2265" w:type="dxa"/>
          </w:tcPr>
          <w:p w14:paraId="4A209204" w14:textId="54AD0D0C" w:rsidR="009265AB" w:rsidRDefault="005C3634" w:rsidP="005C3634">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5E8E8AEE" w14:textId="268D66DD" w:rsidR="009265AB" w:rsidRDefault="005C3634" w:rsidP="0073174E">
            <w:pPr>
              <w:cnfStyle w:val="000000100000" w:firstRow="0" w:lastRow="0" w:firstColumn="0" w:lastColumn="0" w:oddVBand="0" w:evenVBand="0" w:oddHBand="1" w:evenHBand="0" w:firstRowFirstColumn="0" w:firstRowLastColumn="0" w:lastRowFirstColumn="0" w:lastRowLastColumn="0"/>
            </w:pPr>
            <w:r>
              <w:t>3-11-2025</w:t>
            </w:r>
          </w:p>
        </w:tc>
        <w:tc>
          <w:tcPr>
            <w:tcW w:w="2266" w:type="dxa"/>
          </w:tcPr>
          <w:p w14:paraId="1D74B763" w14:textId="2B478A1C" w:rsidR="009265AB" w:rsidRDefault="004C0FDB" w:rsidP="0073174E">
            <w:pPr>
              <w:cnfStyle w:val="000000100000" w:firstRow="0" w:lastRow="0" w:firstColumn="0" w:lastColumn="0" w:oddVBand="0" w:evenVBand="0" w:oddHBand="1" w:evenHBand="0" w:firstRowFirstColumn="0" w:firstRowLastColumn="0" w:lastRowFirstColumn="0" w:lastRowLastColumn="0"/>
            </w:pPr>
            <w:r>
              <w:t>Opdracht omschrijving updaten</w:t>
            </w:r>
          </w:p>
        </w:tc>
      </w:tr>
      <w:tr w:rsidR="001F13E0" w14:paraId="513CCA60" w14:textId="77777777" w:rsidTr="0073174E">
        <w:tc>
          <w:tcPr>
            <w:cnfStyle w:val="001000000000" w:firstRow="0" w:lastRow="0" w:firstColumn="1" w:lastColumn="0" w:oddVBand="0" w:evenVBand="0" w:oddHBand="0" w:evenHBand="0" w:firstRowFirstColumn="0" w:firstRowLastColumn="0" w:lastRowFirstColumn="0" w:lastRowLastColumn="0"/>
            <w:tcW w:w="2265" w:type="dxa"/>
          </w:tcPr>
          <w:p w14:paraId="6D23DF01" w14:textId="77777777" w:rsidR="001F13E0" w:rsidRDefault="001F13E0" w:rsidP="0073174E"/>
        </w:tc>
        <w:tc>
          <w:tcPr>
            <w:tcW w:w="2265" w:type="dxa"/>
          </w:tcPr>
          <w:p w14:paraId="142F16B0" w14:textId="773DD5DD" w:rsidR="001F13E0" w:rsidRDefault="001F13E0" w:rsidP="005C3634">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6D861203" w14:textId="71139C24" w:rsidR="001F13E0" w:rsidRDefault="001F13E0" w:rsidP="0073174E">
            <w:pPr>
              <w:cnfStyle w:val="000000000000" w:firstRow="0" w:lastRow="0" w:firstColumn="0" w:lastColumn="0" w:oddVBand="0" w:evenVBand="0" w:oddHBand="0" w:evenHBand="0" w:firstRowFirstColumn="0" w:firstRowLastColumn="0" w:lastRowFirstColumn="0" w:lastRowLastColumn="0"/>
            </w:pPr>
            <w:r>
              <w:t>6-11-2025</w:t>
            </w:r>
          </w:p>
        </w:tc>
        <w:tc>
          <w:tcPr>
            <w:tcW w:w="2266" w:type="dxa"/>
          </w:tcPr>
          <w:p w14:paraId="4B6DE025" w14:textId="77777777" w:rsidR="001F13E0" w:rsidRDefault="001F13E0" w:rsidP="0073174E">
            <w:pPr>
              <w:cnfStyle w:val="000000000000" w:firstRow="0" w:lastRow="0" w:firstColumn="0" w:lastColumn="0" w:oddVBand="0" w:evenVBand="0" w:oddHBand="0" w:evenHBand="0" w:firstRowFirstColumn="0" w:firstRowLastColumn="0" w:lastRowFirstColumn="0" w:lastRowLastColumn="0"/>
            </w:pPr>
          </w:p>
        </w:tc>
      </w:tr>
    </w:tbl>
    <w:p w14:paraId="605B4767" w14:textId="77777777" w:rsidR="009265AB" w:rsidRDefault="009265AB" w:rsidP="009265AB">
      <w:r>
        <w:t>Bij het maken van een nieuwe versie, eerst kopie maken van oude versie en onder nieuwe bestandsnaam opslaan. Dan versienummers in document aanpassen en revisiebeheer invullen.</w:t>
      </w:r>
      <w:r>
        <w:br/>
      </w:r>
      <w:r>
        <w:br/>
        <w:t>Voordat wijzigingen gemaakt kunnen worden, dienen de vorige wijzigingen eerst geaccepteerd te worden (Controleren -&gt; Accepteren -&gt; Alle wijzigingen accepteren). Zet vervolgens ‘Wijzigingen bijhouden’ aan.</w:t>
      </w:r>
    </w:p>
    <w:p w14:paraId="28CF1156" w14:textId="77777777" w:rsidR="009265AB" w:rsidRDefault="009265AB" w:rsidP="009265AB">
      <w:r>
        <w:br w:type="page"/>
      </w:r>
    </w:p>
    <w:sdt>
      <w:sdtPr>
        <w:rPr>
          <w:rFonts w:asciiTheme="minorHAnsi" w:eastAsiaTheme="minorHAnsi" w:hAnsiTheme="minorHAnsi" w:cstheme="minorBidi"/>
          <w:color w:val="auto"/>
          <w:sz w:val="22"/>
          <w:szCs w:val="22"/>
          <w:lang w:eastAsia="en-US"/>
        </w:rPr>
        <w:id w:val="-403529282"/>
        <w:docPartObj>
          <w:docPartGallery w:val="Table of Contents"/>
          <w:docPartUnique/>
        </w:docPartObj>
      </w:sdtPr>
      <w:sdtEndPr>
        <w:rPr>
          <w:b/>
          <w:bCs/>
        </w:rPr>
      </w:sdtEndPr>
      <w:sdtContent>
        <w:p w14:paraId="057C109F" w14:textId="77777777" w:rsidR="00DA05A4" w:rsidRDefault="009265AB" w:rsidP="009265AB">
          <w:pPr>
            <w:pStyle w:val="Kopvaninhoudsopgave"/>
            <w:rPr>
              <w:noProof/>
            </w:rPr>
          </w:pPr>
          <w:r>
            <w:t>Inhoudsopgave</w:t>
          </w:r>
          <w:r>
            <w:fldChar w:fldCharType="begin"/>
          </w:r>
          <w:r>
            <w:instrText xml:space="preserve"> TOC \o "1-3" \h \z \u </w:instrText>
          </w:r>
          <w:r>
            <w:fldChar w:fldCharType="separate"/>
          </w:r>
        </w:p>
        <w:p w14:paraId="03965A50" w14:textId="12B18FD3"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1" w:history="1">
            <w:r w:rsidRPr="004D5971">
              <w:rPr>
                <w:rStyle w:val="Hyperlink"/>
                <w:noProof/>
              </w:rPr>
              <w:t>Stagebedrijf</w:t>
            </w:r>
            <w:r>
              <w:rPr>
                <w:noProof/>
                <w:webHidden/>
              </w:rPr>
              <w:tab/>
            </w:r>
            <w:r>
              <w:rPr>
                <w:noProof/>
                <w:webHidden/>
              </w:rPr>
              <w:fldChar w:fldCharType="begin"/>
            </w:r>
            <w:r>
              <w:rPr>
                <w:noProof/>
                <w:webHidden/>
              </w:rPr>
              <w:instrText xml:space="preserve"> PAGEREF _Toc213077961 \h </w:instrText>
            </w:r>
            <w:r>
              <w:rPr>
                <w:noProof/>
                <w:webHidden/>
              </w:rPr>
            </w:r>
            <w:r>
              <w:rPr>
                <w:noProof/>
                <w:webHidden/>
              </w:rPr>
              <w:fldChar w:fldCharType="separate"/>
            </w:r>
            <w:r>
              <w:rPr>
                <w:noProof/>
                <w:webHidden/>
              </w:rPr>
              <w:t>3</w:t>
            </w:r>
            <w:r>
              <w:rPr>
                <w:noProof/>
                <w:webHidden/>
              </w:rPr>
              <w:fldChar w:fldCharType="end"/>
            </w:r>
          </w:hyperlink>
        </w:p>
        <w:p w14:paraId="3A136B88" w14:textId="00C1676F"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2" w:history="1">
            <w:r w:rsidRPr="004D5971">
              <w:rPr>
                <w:rStyle w:val="Hyperlink"/>
                <w:noProof/>
              </w:rPr>
              <w:t>Probleemstelling</w:t>
            </w:r>
            <w:r>
              <w:rPr>
                <w:noProof/>
                <w:webHidden/>
              </w:rPr>
              <w:tab/>
            </w:r>
            <w:r>
              <w:rPr>
                <w:noProof/>
                <w:webHidden/>
              </w:rPr>
              <w:fldChar w:fldCharType="begin"/>
            </w:r>
            <w:r>
              <w:rPr>
                <w:noProof/>
                <w:webHidden/>
              </w:rPr>
              <w:instrText xml:space="preserve"> PAGEREF _Toc213077962 \h </w:instrText>
            </w:r>
            <w:r>
              <w:rPr>
                <w:noProof/>
                <w:webHidden/>
              </w:rPr>
            </w:r>
            <w:r>
              <w:rPr>
                <w:noProof/>
                <w:webHidden/>
              </w:rPr>
              <w:fldChar w:fldCharType="separate"/>
            </w:r>
            <w:r>
              <w:rPr>
                <w:noProof/>
                <w:webHidden/>
              </w:rPr>
              <w:t>4</w:t>
            </w:r>
            <w:r>
              <w:rPr>
                <w:noProof/>
                <w:webHidden/>
              </w:rPr>
              <w:fldChar w:fldCharType="end"/>
            </w:r>
          </w:hyperlink>
        </w:p>
        <w:p w14:paraId="16110A4A" w14:textId="365D7E7F"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3" w:history="1">
            <w:r w:rsidRPr="004D5971">
              <w:rPr>
                <w:rStyle w:val="Hyperlink"/>
                <w:noProof/>
              </w:rPr>
              <w:t>Opdrachtomschrijving</w:t>
            </w:r>
            <w:r>
              <w:rPr>
                <w:noProof/>
                <w:webHidden/>
              </w:rPr>
              <w:tab/>
            </w:r>
            <w:r>
              <w:rPr>
                <w:noProof/>
                <w:webHidden/>
              </w:rPr>
              <w:fldChar w:fldCharType="begin"/>
            </w:r>
            <w:r>
              <w:rPr>
                <w:noProof/>
                <w:webHidden/>
              </w:rPr>
              <w:instrText xml:space="preserve"> PAGEREF _Toc213077963 \h </w:instrText>
            </w:r>
            <w:r>
              <w:rPr>
                <w:noProof/>
                <w:webHidden/>
              </w:rPr>
            </w:r>
            <w:r>
              <w:rPr>
                <w:noProof/>
                <w:webHidden/>
              </w:rPr>
              <w:fldChar w:fldCharType="separate"/>
            </w:r>
            <w:r>
              <w:rPr>
                <w:noProof/>
                <w:webHidden/>
              </w:rPr>
              <w:t>5</w:t>
            </w:r>
            <w:r>
              <w:rPr>
                <w:noProof/>
                <w:webHidden/>
              </w:rPr>
              <w:fldChar w:fldCharType="end"/>
            </w:r>
          </w:hyperlink>
        </w:p>
        <w:p w14:paraId="26C4701B" w14:textId="7BC59F94"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4" w:history="1">
            <w:r w:rsidRPr="004D5971">
              <w:rPr>
                <w:rStyle w:val="Hyperlink"/>
                <w:noProof/>
              </w:rPr>
              <w:t>Stakeholders</w:t>
            </w:r>
            <w:r>
              <w:rPr>
                <w:noProof/>
                <w:webHidden/>
              </w:rPr>
              <w:tab/>
            </w:r>
            <w:r>
              <w:rPr>
                <w:noProof/>
                <w:webHidden/>
              </w:rPr>
              <w:fldChar w:fldCharType="begin"/>
            </w:r>
            <w:r>
              <w:rPr>
                <w:noProof/>
                <w:webHidden/>
              </w:rPr>
              <w:instrText xml:space="preserve"> PAGEREF _Toc213077964 \h </w:instrText>
            </w:r>
            <w:r>
              <w:rPr>
                <w:noProof/>
                <w:webHidden/>
              </w:rPr>
            </w:r>
            <w:r>
              <w:rPr>
                <w:noProof/>
                <w:webHidden/>
              </w:rPr>
              <w:fldChar w:fldCharType="separate"/>
            </w:r>
            <w:r>
              <w:rPr>
                <w:noProof/>
                <w:webHidden/>
              </w:rPr>
              <w:t>6</w:t>
            </w:r>
            <w:r>
              <w:rPr>
                <w:noProof/>
                <w:webHidden/>
              </w:rPr>
              <w:fldChar w:fldCharType="end"/>
            </w:r>
          </w:hyperlink>
        </w:p>
        <w:p w14:paraId="590D90A0" w14:textId="4C7B794D"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5" w:history="1">
            <w:r w:rsidRPr="004D5971">
              <w:rPr>
                <w:rStyle w:val="Hyperlink"/>
                <w:noProof/>
              </w:rPr>
              <w:t>Scope</w:t>
            </w:r>
            <w:r>
              <w:rPr>
                <w:noProof/>
                <w:webHidden/>
              </w:rPr>
              <w:tab/>
            </w:r>
            <w:r>
              <w:rPr>
                <w:noProof/>
                <w:webHidden/>
              </w:rPr>
              <w:fldChar w:fldCharType="begin"/>
            </w:r>
            <w:r>
              <w:rPr>
                <w:noProof/>
                <w:webHidden/>
              </w:rPr>
              <w:instrText xml:space="preserve"> PAGEREF _Toc213077965 \h </w:instrText>
            </w:r>
            <w:r>
              <w:rPr>
                <w:noProof/>
                <w:webHidden/>
              </w:rPr>
            </w:r>
            <w:r>
              <w:rPr>
                <w:noProof/>
                <w:webHidden/>
              </w:rPr>
              <w:fldChar w:fldCharType="separate"/>
            </w:r>
            <w:r>
              <w:rPr>
                <w:noProof/>
                <w:webHidden/>
              </w:rPr>
              <w:t>7</w:t>
            </w:r>
            <w:r>
              <w:rPr>
                <w:noProof/>
                <w:webHidden/>
              </w:rPr>
              <w:fldChar w:fldCharType="end"/>
            </w:r>
          </w:hyperlink>
        </w:p>
        <w:p w14:paraId="78723BA3" w14:textId="6F411BA8"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66" w:history="1">
            <w:r w:rsidRPr="004D5971">
              <w:rPr>
                <w:rStyle w:val="Hyperlink"/>
                <w:noProof/>
              </w:rPr>
              <w:t>Mogelijke oplossingen</w:t>
            </w:r>
            <w:r>
              <w:rPr>
                <w:noProof/>
                <w:webHidden/>
              </w:rPr>
              <w:tab/>
            </w:r>
            <w:r>
              <w:rPr>
                <w:noProof/>
                <w:webHidden/>
              </w:rPr>
              <w:fldChar w:fldCharType="begin"/>
            </w:r>
            <w:r>
              <w:rPr>
                <w:noProof/>
                <w:webHidden/>
              </w:rPr>
              <w:instrText xml:space="preserve"> PAGEREF _Toc213077966 \h </w:instrText>
            </w:r>
            <w:r>
              <w:rPr>
                <w:noProof/>
                <w:webHidden/>
              </w:rPr>
            </w:r>
            <w:r>
              <w:rPr>
                <w:noProof/>
                <w:webHidden/>
              </w:rPr>
              <w:fldChar w:fldCharType="separate"/>
            </w:r>
            <w:r>
              <w:rPr>
                <w:noProof/>
                <w:webHidden/>
              </w:rPr>
              <w:t>8</w:t>
            </w:r>
            <w:r>
              <w:rPr>
                <w:noProof/>
                <w:webHidden/>
              </w:rPr>
              <w:fldChar w:fldCharType="end"/>
            </w:r>
          </w:hyperlink>
        </w:p>
        <w:p w14:paraId="5166E389" w14:textId="3A2A1003" w:rsidR="00DA05A4" w:rsidRDefault="00DA05A4">
          <w:pPr>
            <w:pStyle w:val="Inhopg2"/>
            <w:tabs>
              <w:tab w:val="right" w:leader="dot" w:pos="9062"/>
            </w:tabs>
            <w:rPr>
              <w:rFonts w:eastAsiaTheme="minorEastAsia"/>
              <w:noProof/>
              <w:kern w:val="2"/>
              <w:sz w:val="24"/>
              <w:szCs w:val="24"/>
              <w:lang w:eastAsia="nl-NL"/>
              <w14:ligatures w14:val="standardContextual"/>
            </w:rPr>
          </w:pPr>
          <w:hyperlink w:anchor="_Toc213077967" w:history="1">
            <w:r w:rsidRPr="004D5971">
              <w:rPr>
                <w:rStyle w:val="Hyperlink"/>
                <w:noProof/>
              </w:rPr>
              <w:t>WebUI/LUA</w:t>
            </w:r>
            <w:r>
              <w:rPr>
                <w:noProof/>
                <w:webHidden/>
              </w:rPr>
              <w:tab/>
            </w:r>
            <w:r>
              <w:rPr>
                <w:noProof/>
                <w:webHidden/>
              </w:rPr>
              <w:fldChar w:fldCharType="begin"/>
            </w:r>
            <w:r>
              <w:rPr>
                <w:noProof/>
                <w:webHidden/>
              </w:rPr>
              <w:instrText xml:space="preserve"> PAGEREF _Toc213077967 \h </w:instrText>
            </w:r>
            <w:r>
              <w:rPr>
                <w:noProof/>
                <w:webHidden/>
              </w:rPr>
            </w:r>
            <w:r>
              <w:rPr>
                <w:noProof/>
                <w:webHidden/>
              </w:rPr>
              <w:fldChar w:fldCharType="separate"/>
            </w:r>
            <w:r>
              <w:rPr>
                <w:noProof/>
                <w:webHidden/>
              </w:rPr>
              <w:t>8</w:t>
            </w:r>
            <w:r>
              <w:rPr>
                <w:noProof/>
                <w:webHidden/>
              </w:rPr>
              <w:fldChar w:fldCharType="end"/>
            </w:r>
          </w:hyperlink>
        </w:p>
        <w:p w14:paraId="7333DA67" w14:textId="049AD236" w:rsidR="00DA05A4" w:rsidRDefault="00DA05A4">
          <w:pPr>
            <w:pStyle w:val="Inhopg2"/>
            <w:tabs>
              <w:tab w:val="right" w:leader="dot" w:pos="9062"/>
            </w:tabs>
            <w:rPr>
              <w:rFonts w:eastAsiaTheme="minorEastAsia"/>
              <w:noProof/>
              <w:kern w:val="2"/>
              <w:sz w:val="24"/>
              <w:szCs w:val="24"/>
              <w:lang w:eastAsia="nl-NL"/>
              <w14:ligatures w14:val="standardContextual"/>
            </w:rPr>
          </w:pPr>
          <w:hyperlink w:anchor="_Toc213077968" w:history="1">
            <w:r w:rsidRPr="004D5971">
              <w:rPr>
                <w:rStyle w:val="Hyperlink"/>
                <w:noProof/>
              </w:rPr>
              <w:t>SDK</w:t>
            </w:r>
            <w:r>
              <w:rPr>
                <w:noProof/>
                <w:webHidden/>
              </w:rPr>
              <w:tab/>
            </w:r>
            <w:r>
              <w:rPr>
                <w:noProof/>
                <w:webHidden/>
              </w:rPr>
              <w:fldChar w:fldCharType="begin"/>
            </w:r>
            <w:r>
              <w:rPr>
                <w:noProof/>
                <w:webHidden/>
              </w:rPr>
              <w:instrText xml:space="preserve"> PAGEREF _Toc213077968 \h </w:instrText>
            </w:r>
            <w:r>
              <w:rPr>
                <w:noProof/>
                <w:webHidden/>
              </w:rPr>
            </w:r>
            <w:r>
              <w:rPr>
                <w:noProof/>
                <w:webHidden/>
              </w:rPr>
              <w:fldChar w:fldCharType="separate"/>
            </w:r>
            <w:r>
              <w:rPr>
                <w:noProof/>
                <w:webHidden/>
              </w:rPr>
              <w:t>8</w:t>
            </w:r>
            <w:r>
              <w:rPr>
                <w:noProof/>
                <w:webHidden/>
              </w:rPr>
              <w:fldChar w:fldCharType="end"/>
            </w:r>
          </w:hyperlink>
        </w:p>
        <w:p w14:paraId="274EA73E" w14:textId="5280BA01" w:rsidR="00DA05A4" w:rsidRDefault="00DA05A4">
          <w:pPr>
            <w:pStyle w:val="Inhopg2"/>
            <w:tabs>
              <w:tab w:val="right" w:leader="dot" w:pos="9062"/>
            </w:tabs>
            <w:rPr>
              <w:rFonts w:eastAsiaTheme="minorEastAsia"/>
              <w:noProof/>
              <w:kern w:val="2"/>
              <w:sz w:val="24"/>
              <w:szCs w:val="24"/>
              <w:lang w:eastAsia="nl-NL"/>
              <w14:ligatures w14:val="standardContextual"/>
            </w:rPr>
          </w:pPr>
          <w:hyperlink w:anchor="_Toc213077969" w:history="1">
            <w:r w:rsidRPr="004D5971">
              <w:rPr>
                <w:rStyle w:val="Hyperlink"/>
                <w:noProof/>
              </w:rPr>
              <w:t>Niet</w:t>
            </w:r>
            <w:r>
              <w:rPr>
                <w:noProof/>
                <w:webHidden/>
              </w:rPr>
              <w:tab/>
            </w:r>
            <w:r>
              <w:rPr>
                <w:noProof/>
                <w:webHidden/>
              </w:rPr>
              <w:fldChar w:fldCharType="begin"/>
            </w:r>
            <w:r>
              <w:rPr>
                <w:noProof/>
                <w:webHidden/>
              </w:rPr>
              <w:instrText xml:space="preserve"> PAGEREF _Toc213077969 \h </w:instrText>
            </w:r>
            <w:r>
              <w:rPr>
                <w:noProof/>
                <w:webHidden/>
              </w:rPr>
            </w:r>
            <w:r>
              <w:rPr>
                <w:noProof/>
                <w:webHidden/>
              </w:rPr>
              <w:fldChar w:fldCharType="separate"/>
            </w:r>
            <w:r>
              <w:rPr>
                <w:noProof/>
                <w:webHidden/>
              </w:rPr>
              <w:t>8</w:t>
            </w:r>
            <w:r>
              <w:rPr>
                <w:noProof/>
                <w:webHidden/>
              </w:rPr>
              <w:fldChar w:fldCharType="end"/>
            </w:r>
          </w:hyperlink>
        </w:p>
        <w:p w14:paraId="0F72B8E3" w14:textId="71BA7126"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70" w:history="1">
            <w:r w:rsidRPr="004D5971">
              <w:rPr>
                <w:rStyle w:val="Hyperlink"/>
                <w:noProof/>
              </w:rPr>
              <w:t>Requirements</w:t>
            </w:r>
            <w:r>
              <w:rPr>
                <w:noProof/>
                <w:webHidden/>
              </w:rPr>
              <w:tab/>
            </w:r>
            <w:r>
              <w:rPr>
                <w:noProof/>
                <w:webHidden/>
              </w:rPr>
              <w:fldChar w:fldCharType="begin"/>
            </w:r>
            <w:r>
              <w:rPr>
                <w:noProof/>
                <w:webHidden/>
              </w:rPr>
              <w:instrText xml:space="preserve"> PAGEREF _Toc213077970 \h </w:instrText>
            </w:r>
            <w:r>
              <w:rPr>
                <w:noProof/>
                <w:webHidden/>
              </w:rPr>
            </w:r>
            <w:r>
              <w:rPr>
                <w:noProof/>
                <w:webHidden/>
              </w:rPr>
              <w:fldChar w:fldCharType="separate"/>
            </w:r>
            <w:r>
              <w:rPr>
                <w:noProof/>
                <w:webHidden/>
              </w:rPr>
              <w:t>9</w:t>
            </w:r>
            <w:r>
              <w:rPr>
                <w:noProof/>
                <w:webHidden/>
              </w:rPr>
              <w:fldChar w:fldCharType="end"/>
            </w:r>
          </w:hyperlink>
        </w:p>
        <w:p w14:paraId="3F2B9B41" w14:textId="60195F57" w:rsidR="00DA05A4" w:rsidRDefault="00DA05A4">
          <w:pPr>
            <w:pStyle w:val="Inhopg2"/>
            <w:tabs>
              <w:tab w:val="right" w:leader="dot" w:pos="9062"/>
            </w:tabs>
            <w:rPr>
              <w:rFonts w:eastAsiaTheme="minorEastAsia"/>
              <w:noProof/>
              <w:kern w:val="2"/>
              <w:sz w:val="24"/>
              <w:szCs w:val="24"/>
              <w:lang w:eastAsia="nl-NL"/>
              <w14:ligatures w14:val="standardContextual"/>
            </w:rPr>
          </w:pPr>
          <w:hyperlink w:anchor="_Toc213077971" w:history="1">
            <w:r w:rsidRPr="004D5971">
              <w:rPr>
                <w:rStyle w:val="Hyperlink"/>
                <w:noProof/>
              </w:rPr>
              <w:t>“Deel 1”</w:t>
            </w:r>
            <w:r>
              <w:rPr>
                <w:noProof/>
                <w:webHidden/>
              </w:rPr>
              <w:tab/>
            </w:r>
            <w:r>
              <w:rPr>
                <w:noProof/>
                <w:webHidden/>
              </w:rPr>
              <w:fldChar w:fldCharType="begin"/>
            </w:r>
            <w:r>
              <w:rPr>
                <w:noProof/>
                <w:webHidden/>
              </w:rPr>
              <w:instrText xml:space="preserve"> PAGEREF _Toc213077971 \h </w:instrText>
            </w:r>
            <w:r>
              <w:rPr>
                <w:noProof/>
                <w:webHidden/>
              </w:rPr>
            </w:r>
            <w:r>
              <w:rPr>
                <w:noProof/>
                <w:webHidden/>
              </w:rPr>
              <w:fldChar w:fldCharType="separate"/>
            </w:r>
            <w:r>
              <w:rPr>
                <w:noProof/>
                <w:webHidden/>
              </w:rPr>
              <w:t>9</w:t>
            </w:r>
            <w:r>
              <w:rPr>
                <w:noProof/>
                <w:webHidden/>
              </w:rPr>
              <w:fldChar w:fldCharType="end"/>
            </w:r>
          </w:hyperlink>
        </w:p>
        <w:p w14:paraId="06EFEEB3" w14:textId="5E755984" w:rsidR="00DA05A4" w:rsidRDefault="00DA05A4">
          <w:pPr>
            <w:pStyle w:val="Inhopg2"/>
            <w:tabs>
              <w:tab w:val="right" w:leader="dot" w:pos="9062"/>
            </w:tabs>
            <w:rPr>
              <w:rFonts w:eastAsiaTheme="minorEastAsia"/>
              <w:noProof/>
              <w:kern w:val="2"/>
              <w:sz w:val="24"/>
              <w:szCs w:val="24"/>
              <w:lang w:eastAsia="nl-NL"/>
              <w14:ligatures w14:val="standardContextual"/>
            </w:rPr>
          </w:pPr>
          <w:hyperlink w:anchor="_Toc213077972" w:history="1">
            <w:r w:rsidRPr="004D5971">
              <w:rPr>
                <w:rStyle w:val="Hyperlink"/>
                <w:noProof/>
              </w:rPr>
              <w:t>“Deel 2”</w:t>
            </w:r>
            <w:r>
              <w:rPr>
                <w:noProof/>
                <w:webHidden/>
              </w:rPr>
              <w:tab/>
            </w:r>
            <w:r>
              <w:rPr>
                <w:noProof/>
                <w:webHidden/>
              </w:rPr>
              <w:fldChar w:fldCharType="begin"/>
            </w:r>
            <w:r>
              <w:rPr>
                <w:noProof/>
                <w:webHidden/>
              </w:rPr>
              <w:instrText xml:space="preserve"> PAGEREF _Toc213077972 \h </w:instrText>
            </w:r>
            <w:r>
              <w:rPr>
                <w:noProof/>
                <w:webHidden/>
              </w:rPr>
            </w:r>
            <w:r>
              <w:rPr>
                <w:noProof/>
                <w:webHidden/>
              </w:rPr>
              <w:fldChar w:fldCharType="separate"/>
            </w:r>
            <w:r>
              <w:rPr>
                <w:noProof/>
                <w:webHidden/>
              </w:rPr>
              <w:t>9</w:t>
            </w:r>
            <w:r>
              <w:rPr>
                <w:noProof/>
                <w:webHidden/>
              </w:rPr>
              <w:fldChar w:fldCharType="end"/>
            </w:r>
          </w:hyperlink>
        </w:p>
        <w:p w14:paraId="3DA4F396" w14:textId="04F683D9" w:rsidR="00DA05A4" w:rsidRDefault="00DA05A4">
          <w:pPr>
            <w:pStyle w:val="Inhopg1"/>
            <w:tabs>
              <w:tab w:val="right" w:leader="dot" w:pos="9062"/>
            </w:tabs>
            <w:rPr>
              <w:rFonts w:eastAsiaTheme="minorEastAsia"/>
              <w:noProof/>
              <w:kern w:val="2"/>
              <w:sz w:val="24"/>
              <w:szCs w:val="24"/>
              <w:lang w:eastAsia="nl-NL"/>
              <w14:ligatures w14:val="standardContextual"/>
            </w:rPr>
          </w:pPr>
          <w:hyperlink w:anchor="_Toc213077973" w:history="1">
            <w:r w:rsidRPr="004D5971">
              <w:rPr>
                <w:rStyle w:val="Hyperlink"/>
                <w:noProof/>
              </w:rPr>
              <w:t>Bijlage</w:t>
            </w:r>
            <w:r>
              <w:rPr>
                <w:noProof/>
                <w:webHidden/>
              </w:rPr>
              <w:tab/>
            </w:r>
            <w:r>
              <w:rPr>
                <w:noProof/>
                <w:webHidden/>
              </w:rPr>
              <w:fldChar w:fldCharType="begin"/>
            </w:r>
            <w:r>
              <w:rPr>
                <w:noProof/>
                <w:webHidden/>
              </w:rPr>
              <w:instrText xml:space="preserve"> PAGEREF _Toc213077973 \h </w:instrText>
            </w:r>
            <w:r>
              <w:rPr>
                <w:noProof/>
                <w:webHidden/>
              </w:rPr>
            </w:r>
            <w:r>
              <w:rPr>
                <w:noProof/>
                <w:webHidden/>
              </w:rPr>
              <w:fldChar w:fldCharType="separate"/>
            </w:r>
            <w:r>
              <w:rPr>
                <w:noProof/>
                <w:webHidden/>
              </w:rPr>
              <w:t>10</w:t>
            </w:r>
            <w:r>
              <w:rPr>
                <w:noProof/>
                <w:webHidden/>
              </w:rPr>
              <w:fldChar w:fldCharType="end"/>
            </w:r>
          </w:hyperlink>
        </w:p>
        <w:p w14:paraId="33D1F8FB" w14:textId="7132A27B" w:rsidR="009265AB" w:rsidRPr="00B41030" w:rsidRDefault="009265AB" w:rsidP="009265AB">
          <w:pPr>
            <w:rPr>
              <w:b/>
              <w:bCs/>
            </w:rPr>
            <w:sectPr w:rsidR="009265AB" w:rsidRPr="00B41030" w:rsidSect="0065524C">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pPr>
          <w:r>
            <w:rPr>
              <w:b/>
              <w:bCs/>
            </w:rPr>
            <w:fldChar w:fldCharType="end"/>
          </w:r>
        </w:p>
      </w:sdtContent>
    </w:sdt>
    <w:p w14:paraId="19499731" w14:textId="6C338326" w:rsidR="009265AB" w:rsidRDefault="00D759AE" w:rsidP="009265AB">
      <w:pPr>
        <w:pStyle w:val="Kop1"/>
      </w:pPr>
      <w:bookmarkStart w:id="2" w:name="_Toc213077961"/>
      <w:r>
        <w:lastRenderedPageBreak/>
        <w:t>Stagebedrijf</w:t>
      </w:r>
      <w:bookmarkEnd w:id="2"/>
    </w:p>
    <w:p w14:paraId="2D6AE857" w14:textId="23744B55" w:rsidR="006F5FF8" w:rsidRDefault="00FC492C" w:rsidP="003B0311">
      <w:r>
        <w:t xml:space="preserve">Mijn stage </w:t>
      </w:r>
      <w:r w:rsidR="00E87E8D">
        <w:t xml:space="preserve">opdracht </w:t>
      </w:r>
      <w:r>
        <w:t xml:space="preserve">wordt uitgevoerd </w:t>
      </w:r>
      <w:r w:rsidR="00C16F16">
        <w:t>bij</w:t>
      </w:r>
      <w:r w:rsidR="00ED4127">
        <w:t xml:space="preserve"> 4More Technology</w:t>
      </w:r>
      <w:r w:rsidR="00EB13C6">
        <w:t xml:space="preserve">. 4More Technology is een </w:t>
      </w:r>
      <w:r w:rsidR="00D00595">
        <w:t xml:space="preserve">jong bedrijf </w:t>
      </w:r>
      <w:r w:rsidR="005A1C5A">
        <w:t xml:space="preserve">wat zich </w:t>
      </w:r>
      <w:r w:rsidR="00CB462D">
        <w:t>bezighoudt</w:t>
      </w:r>
      <w:r w:rsidR="005A1C5A">
        <w:t xml:space="preserve"> met het automatiseren van de agrarische sector</w:t>
      </w:r>
      <w:r w:rsidR="00461AC6">
        <w:t xml:space="preserve">. Dit doormiddel van </w:t>
      </w:r>
      <w:r w:rsidR="008D12F7">
        <w:t>vision</w:t>
      </w:r>
      <w:r w:rsidR="008F2478">
        <w:t>-</w:t>
      </w:r>
      <w:r w:rsidR="008D12F7">
        <w:t xml:space="preserve">oplossingen en machinebesturing voor het sorteren en verwerken van </w:t>
      </w:r>
      <w:r w:rsidR="00E87E8D">
        <w:t>sierbloemen</w:t>
      </w:r>
      <w:r w:rsidR="008D12F7">
        <w:t>.</w:t>
      </w:r>
      <w:r w:rsidR="00556CA0">
        <w:t xml:space="preserve"> </w:t>
      </w:r>
    </w:p>
    <w:p w14:paraId="3B06ACB0" w14:textId="3DFA5839" w:rsidR="00A04CEF" w:rsidRDefault="00A352F1" w:rsidP="00A04CEF">
      <w:r>
        <w:t xml:space="preserve"> </w:t>
      </w:r>
      <w:r w:rsidR="002B13CA">
        <w:t xml:space="preserve">4More Technology </w:t>
      </w:r>
      <w:r w:rsidR="006F5FF8">
        <w:t>houdt zich bez</w:t>
      </w:r>
      <w:r w:rsidR="004419BF">
        <w:t>ig met het automatiseren van het tel en sorteer</w:t>
      </w:r>
      <w:r w:rsidR="00DF411F">
        <w:t>-</w:t>
      </w:r>
      <w:r w:rsidR="004419BF">
        <w:t xml:space="preserve">proces </w:t>
      </w:r>
      <w:r w:rsidR="00EC15D0">
        <w:t>binnen</w:t>
      </w:r>
      <w:r w:rsidR="004419BF">
        <w:t xml:space="preserve"> de agrarische sector. Dit doormiddel van vision-oplossingen en machinebestur</w:t>
      </w:r>
      <w:r w:rsidR="00DF411F">
        <w:t>in</w:t>
      </w:r>
      <w:r w:rsidR="004419BF">
        <w:t>g voor het sor</w:t>
      </w:r>
      <w:r w:rsidR="002C01EC">
        <w:t xml:space="preserve">teren en verwerken van </w:t>
      </w:r>
      <w:r w:rsidR="003D2209">
        <w:t>sierbloemen</w:t>
      </w:r>
      <w:r w:rsidR="002C01EC">
        <w:t>. Ze hebben meerdere machines ontwikkeld zoals het IRISS</w:t>
      </w:r>
      <w:r w:rsidR="00241F78">
        <w:t xml:space="preserve"> </w:t>
      </w:r>
      <w:r w:rsidR="004D190A">
        <w:t xml:space="preserve">Rozen </w:t>
      </w:r>
      <w:r w:rsidR="00241F78">
        <w:t>(Intelligent Rozen Inspectie &amp; Sorteer Systeem)</w:t>
      </w:r>
      <w:r w:rsidR="00DF411F">
        <w:t xml:space="preserve"> welke </w:t>
      </w:r>
      <w:r w:rsidR="008D0304">
        <w:t xml:space="preserve">rozen sorteert </w:t>
      </w:r>
      <w:r w:rsidR="00F11D8B">
        <w:t>op verschillende criteria zoals</w:t>
      </w:r>
      <w:r w:rsidR="00FE74A4">
        <w:t xml:space="preserve"> onder andere </w:t>
      </w:r>
      <w:r w:rsidR="00F11D8B">
        <w:t>steel lengte</w:t>
      </w:r>
      <w:r w:rsidR="00FE74A4">
        <w:t xml:space="preserve"> en</w:t>
      </w:r>
      <w:r w:rsidR="00F11D8B">
        <w:t xml:space="preserve"> knop</w:t>
      </w:r>
      <w:r w:rsidR="00FE74A4">
        <w:t xml:space="preserve"> grote</w:t>
      </w:r>
      <w:r w:rsidR="0087360E">
        <w:t xml:space="preserve">. </w:t>
      </w:r>
      <w:r w:rsidR="00691E4D">
        <w:t>Door de jaren heen zijn er steeds meer uitbreidingen gekomen voor dit systeem</w:t>
      </w:r>
      <w:r w:rsidR="002F32DE">
        <w:t xml:space="preserve"> zoals het bosstation welke de gesorteerde rozen</w:t>
      </w:r>
      <w:r w:rsidR="0088367B">
        <w:t xml:space="preserve"> samenvoegt tot 1 bos</w:t>
      </w:r>
      <w:r w:rsidR="007A5114">
        <w:t xml:space="preserve">. </w:t>
      </w:r>
      <w:r w:rsidR="00C10D9D">
        <w:t xml:space="preserve">Ook is het IRISS Hortensia systeem ontwikkeld deze machine heeft </w:t>
      </w:r>
      <w:r w:rsidR="004D190A">
        <w:t>dezelfde functionaliteit als de IRISS Rozen</w:t>
      </w:r>
      <w:r w:rsidR="003231EC">
        <w:t xml:space="preserve"> maar is wel een compleet andere machine. Dit omdat hortensia’s een stuk groter en forser zijn</w:t>
      </w:r>
      <w:r w:rsidR="005F26D4">
        <w:t xml:space="preserve">. </w:t>
      </w:r>
    </w:p>
    <w:p w14:paraId="306C3E61" w14:textId="466F6872" w:rsidR="00435619" w:rsidRDefault="00435619" w:rsidP="00A04CEF">
      <w:r>
        <w:br w:type="page"/>
      </w:r>
    </w:p>
    <w:p w14:paraId="549FBD63" w14:textId="24FF47A2" w:rsidR="00435619" w:rsidRPr="00435619" w:rsidRDefault="00435619" w:rsidP="0088356C">
      <w:pPr>
        <w:pStyle w:val="Kop1"/>
      </w:pPr>
      <w:bookmarkStart w:id="3" w:name="_Toc213077962"/>
      <w:r>
        <w:lastRenderedPageBreak/>
        <w:t>Probleemstelling</w:t>
      </w:r>
      <w:bookmarkEnd w:id="3"/>
    </w:p>
    <w:p w14:paraId="5F11AC64" w14:textId="0AF61156" w:rsidR="002F6348" w:rsidRPr="003B0311" w:rsidRDefault="0088356C" w:rsidP="00A720E4">
      <w:r w:rsidRPr="000635E1">
        <w:t xml:space="preserve">4More Technology heeft een </w:t>
      </w:r>
      <w:hyperlink r:id="rId16" w:history="1">
        <w:r w:rsidRPr="000635E1">
          <w:rPr>
            <w:rStyle w:val="Hyperlink"/>
          </w:rPr>
          <w:t>IRISS Hortensia</w:t>
        </w:r>
      </w:hyperlink>
      <w:r w:rsidRPr="000635E1">
        <w:t xml:space="preserve"> systeem wat gegeven hortensia’s op maat snijdt en deze vervolgens sorteert op verschillende </w:t>
      </w:r>
      <w:r w:rsidR="004B66BD" w:rsidRPr="000635E1">
        <w:t xml:space="preserve">sorteerbanden. De hortensia’s stapelen zich op </w:t>
      </w:r>
      <w:r w:rsidR="003572D1" w:rsidRPr="000635E1">
        <w:t xml:space="preserve">de band op. Dit komt omdat de bloemen aan het einde van de band nog steeds met de hand worden verwijderd </w:t>
      </w:r>
      <w:r w:rsidR="00B32376" w:rsidRPr="000635E1">
        <w:t xml:space="preserve">wat het proces </w:t>
      </w:r>
      <w:r w:rsidR="00E675D7" w:rsidRPr="000635E1">
        <w:t xml:space="preserve">vertraagd. </w:t>
      </w:r>
      <w:r w:rsidR="00DF1B04">
        <w:t>Dit</w:t>
      </w:r>
      <w:r w:rsidR="007A3CE5" w:rsidRPr="000635E1">
        <w:t xml:space="preserve"> resulteert in langzamere verwerkingstijden van de bossen hortensia’s.</w:t>
      </w:r>
      <w:r w:rsidR="0051309A" w:rsidRPr="000635E1">
        <w:t xml:space="preserve"> </w:t>
      </w:r>
      <w:r w:rsidR="00A02591" w:rsidRPr="000635E1">
        <w:t xml:space="preserve"> </w:t>
      </w:r>
      <w:r w:rsidR="001255BA" w:rsidRPr="000635E1">
        <w:t>4More Technology wil daarom gaan kijken</w:t>
      </w:r>
      <w:r w:rsidR="00CE0546">
        <w:t xml:space="preserve"> naar het automatiseren van deze stap</w:t>
      </w:r>
      <w:r w:rsidR="001255BA" w:rsidRPr="000635E1">
        <w:t xml:space="preserve">. </w:t>
      </w:r>
      <w:r w:rsidR="00E02A50" w:rsidRPr="000635E1">
        <w:t xml:space="preserve">Er zal gekeken worden de mogelijkheden om dit </w:t>
      </w:r>
      <w:r w:rsidR="00A720E4" w:rsidRPr="000635E1">
        <w:t>te doen doormiddel van gebruik te maken van een robotarm</w:t>
      </w:r>
      <w:r w:rsidR="00E73B7F">
        <w:t xml:space="preserve">. De arm zal worden </w:t>
      </w:r>
      <w:r w:rsidR="000D0F46">
        <w:t>aan het einde van de sorteerband geplaats worden en de hortensia</w:t>
      </w:r>
      <w:r w:rsidR="00CE0546">
        <w:t>’</w:t>
      </w:r>
      <w:r w:rsidR="000D0F46">
        <w:t xml:space="preserve">s </w:t>
      </w:r>
      <w:r w:rsidR="00CE0546">
        <w:t>verplaatsen naar het bestemde einddoel.</w:t>
      </w:r>
    </w:p>
    <w:p w14:paraId="6529CB5D" w14:textId="4EAEEDC5" w:rsidR="00C45BEA" w:rsidRDefault="00C45BEA" w:rsidP="009265AB"/>
    <w:p w14:paraId="50A9087E" w14:textId="77777777" w:rsidR="00C45BEA" w:rsidRDefault="00C45BEA">
      <w:r>
        <w:br w:type="page"/>
      </w:r>
    </w:p>
    <w:p w14:paraId="53600F7C" w14:textId="42492781" w:rsidR="00C45BEA" w:rsidRDefault="0031338D" w:rsidP="00C45BEA">
      <w:pPr>
        <w:pStyle w:val="Kop1"/>
      </w:pPr>
      <w:bookmarkStart w:id="4" w:name="_Toc213077963"/>
      <w:r>
        <w:lastRenderedPageBreak/>
        <w:t>Opdrachtomschrijving</w:t>
      </w:r>
      <w:bookmarkEnd w:id="4"/>
    </w:p>
    <w:p w14:paraId="4381523F" w14:textId="0028DE04" w:rsidR="000759E5" w:rsidRDefault="000D0F46" w:rsidP="00C45BEA">
      <w:r>
        <w:t xml:space="preserve">Voor deze opdracht </w:t>
      </w:r>
      <w:r w:rsidR="00FC492C">
        <w:t>is</w:t>
      </w:r>
      <w:r>
        <w:t xml:space="preserve"> </w:t>
      </w:r>
      <w:r w:rsidR="00FC492C">
        <w:t>er</w:t>
      </w:r>
      <w:r>
        <w:t xml:space="preserve"> een robotarm uit</w:t>
      </w:r>
      <w:r w:rsidR="00FC492C">
        <w:t xml:space="preserve">gekozen worden </w:t>
      </w:r>
      <w:r>
        <w:t xml:space="preserve">met </w:t>
      </w:r>
      <w:r w:rsidR="00FC492C">
        <w:t xml:space="preserve">een </w:t>
      </w:r>
      <w:r>
        <w:t>bij behorende grijper</w:t>
      </w:r>
      <w:r w:rsidR="00FC492C">
        <w:t>.</w:t>
      </w:r>
      <w:r>
        <w:t xml:space="preserve"> </w:t>
      </w:r>
      <w:r w:rsidR="00FC492C">
        <w:t>D</w:t>
      </w:r>
      <w:r>
        <w:t>eze</w:t>
      </w:r>
      <w:r w:rsidR="00FC492C">
        <w:t xml:space="preserve"> is functioneel gemaakt om </w:t>
      </w:r>
      <w:r>
        <w:t xml:space="preserve">hortensia’s vanaf de sorteerband naar </w:t>
      </w:r>
      <w:r w:rsidR="00FC492C">
        <w:t>een vooraf</w:t>
      </w:r>
      <w:r>
        <w:t xml:space="preserve"> gekozen eind locatie te verplaatsen.</w:t>
      </w:r>
      <w:r w:rsidR="00896CD2">
        <w:t xml:space="preserve"> Dit </w:t>
      </w:r>
      <w:r w:rsidR="00FC492C">
        <w:t>gebeurt</w:t>
      </w:r>
      <w:r w:rsidR="00896CD2">
        <w:t xml:space="preserve"> in een geautomatiseerd </w:t>
      </w:r>
      <w:r w:rsidR="0043135D">
        <w:t>proces</w:t>
      </w:r>
      <w:r w:rsidR="00896CD2">
        <w:t xml:space="preserve"> waarbij er geen menselijke input vereist</w:t>
      </w:r>
      <w:r w:rsidR="00FC492C">
        <w:t xml:space="preserve"> is</w:t>
      </w:r>
      <w:r w:rsidR="0043135D">
        <w:t>.</w:t>
      </w:r>
      <w:r w:rsidR="00641122">
        <w:t xml:space="preserve"> </w:t>
      </w:r>
      <w:r w:rsidR="00275E97">
        <w:t xml:space="preserve">Nadat deze opdracht </w:t>
      </w:r>
      <w:r w:rsidR="00FC492C">
        <w:t>was</w:t>
      </w:r>
      <w:r w:rsidR="00275E97">
        <w:t xml:space="preserve"> afgerond </w:t>
      </w:r>
      <w:r w:rsidR="00FC492C">
        <w:t>is er gekeken naar andere mogelijke implementaties van de robotarm.</w:t>
      </w:r>
    </w:p>
    <w:p w14:paraId="4D02EFC6" w14:textId="076DFC95" w:rsidR="00140B21" w:rsidRDefault="00140B21">
      <w:r>
        <w:br w:type="page"/>
      </w:r>
    </w:p>
    <w:p w14:paraId="217F83CC" w14:textId="0C025F02" w:rsidR="00140B21" w:rsidRDefault="00140B21" w:rsidP="00140B21">
      <w:pPr>
        <w:pStyle w:val="Kop1"/>
      </w:pPr>
      <w:bookmarkStart w:id="5" w:name="_Toc213077964"/>
      <w:r>
        <w:lastRenderedPageBreak/>
        <w:t>Stakeholders</w:t>
      </w:r>
      <w:bookmarkEnd w:id="5"/>
    </w:p>
    <w:p w14:paraId="2C4B7635" w14:textId="370A94AF" w:rsidR="00140B21" w:rsidRDefault="006627C1">
      <w:r>
        <w:t>?!?!?!?!?!</w:t>
      </w:r>
      <w:r w:rsidR="005B3D62">
        <w:t>¿!?¡</w:t>
      </w:r>
      <w:r w:rsidR="00140B21">
        <w:br w:type="page"/>
      </w:r>
    </w:p>
    <w:p w14:paraId="2BE1ED4F" w14:textId="26110905" w:rsidR="00140B21" w:rsidRDefault="00140B21" w:rsidP="00140B21">
      <w:pPr>
        <w:pStyle w:val="Kop1"/>
      </w:pPr>
      <w:bookmarkStart w:id="6" w:name="_Toc213077965"/>
      <w:r>
        <w:t>Scope</w:t>
      </w:r>
      <w:bookmarkEnd w:id="6"/>
    </w:p>
    <w:p w14:paraId="0AA19517" w14:textId="67491D55" w:rsidR="00140B21" w:rsidRDefault="00140B21" w:rsidP="00140B21">
      <w:r>
        <w:t>Deze opdracht valt binnen het kader van de IRISS Hortensia systeem wat al bestaat.</w:t>
      </w:r>
      <w:r w:rsidR="00FC492C">
        <w:t xml:space="preserve"> Deze opdracht focust zich op het verplaatsen van de bloem tussen de sorteerband en de eind locatie.</w:t>
      </w:r>
      <w:r>
        <w:t xml:space="preserve"> </w:t>
      </w:r>
    </w:p>
    <w:p w14:paraId="140D6C5B" w14:textId="737A0583" w:rsidR="00154593" w:rsidRDefault="00140B21" w:rsidP="00FC1406">
      <w:r>
        <w:t xml:space="preserve">Ik zal mij bezig houden met het uitzoeken van de robot arm en een geschikte grijper.  </w:t>
      </w:r>
      <w:r w:rsidR="00856864">
        <w:t xml:space="preserve">Als deze arm en grijper gekozen zijn zal ik mij bezig houden met het aansturen van de arm doormiddel van </w:t>
      </w:r>
      <w:r w:rsidR="00C835A5">
        <w:t xml:space="preserve">een python code. </w:t>
      </w:r>
      <w:r w:rsidR="00856864">
        <w:t xml:space="preserve">Ik zal mij niet bezig houden met de communicatie tussen het nu werkende systeem en deze arm. </w:t>
      </w:r>
      <w:r w:rsidR="00FC1406">
        <w:t xml:space="preserve">Ook zal ik nog niet kijken naar een herkenningssysteem wat de bloem zal lokaliseren. </w:t>
      </w:r>
      <w:r w:rsidR="005B3D62">
        <w:t xml:space="preserve">De bloem zal zich dus altijd op een vaste locatie bevinden. </w:t>
      </w:r>
      <w:r w:rsidR="00FC1406">
        <w:t xml:space="preserve">Pas als de functionaliteiten van de arm werken zoals gewest zal ik </w:t>
      </w:r>
      <w:r w:rsidR="00C835A5">
        <w:t>gaan kijken naar verdere toepassingen van de arm. Zoals het aansturen van de robotarm met een controller</w:t>
      </w:r>
      <w:r w:rsidR="005B3D62">
        <w:t xml:space="preserve"> zodat de arm makkelijk gebruikt kan worden voor test opstellingen.</w:t>
      </w:r>
    </w:p>
    <w:p w14:paraId="5A5D5492" w14:textId="77777777" w:rsidR="00154593" w:rsidRDefault="00154593">
      <w:r>
        <w:br w:type="page"/>
      </w:r>
    </w:p>
    <w:p w14:paraId="26EE8706" w14:textId="0983A92D" w:rsidR="00140B21" w:rsidRPr="00140B21" w:rsidRDefault="00661633" w:rsidP="00154593">
      <w:pPr>
        <w:pStyle w:val="Kop1"/>
      </w:pPr>
      <w:bookmarkStart w:id="7" w:name="_Toc213077966"/>
      <w:r>
        <w:lastRenderedPageBreak/>
        <w:t>Mogelijke oplossingen</w:t>
      </w:r>
      <w:bookmarkEnd w:id="7"/>
    </w:p>
    <w:p w14:paraId="006131CF" w14:textId="23BB8871" w:rsidR="00454A9E" w:rsidRDefault="00661633" w:rsidP="00454A9E">
      <w:r>
        <w:t xml:space="preserve">Om deze opdracht te realiseren waren er meerdere mogelijkheden om dit te bereiken. </w:t>
      </w:r>
      <w:r w:rsidR="00E11520">
        <w:t xml:space="preserve">Er </w:t>
      </w:r>
      <w:r w:rsidR="005674A6">
        <w:t xml:space="preserve">kan gebruik worden gemaakt van verschillende soorten robotarmen. Om een keuze te maken tussen alle verschillende robot armen </w:t>
      </w:r>
      <w:r w:rsidR="00A04A65">
        <w:t>is er</w:t>
      </w:r>
      <w:r w:rsidR="005674A6">
        <w:t xml:space="preserve"> een onderzoek geschreven om deze met elkaar te vergelijken. [</w:t>
      </w:r>
      <w:proofErr w:type="spellStart"/>
      <w:r w:rsidR="005674A6">
        <w:t>href</w:t>
      </w:r>
      <w:proofErr w:type="spellEnd"/>
      <w:r w:rsidR="005674A6">
        <w:t xml:space="preserve"> onderzoek]. </w:t>
      </w:r>
      <w:r w:rsidR="00B17A65">
        <w:t>In dit onderzoek worden ook verschillende grijpers met elkaar vergeleken o</w:t>
      </w:r>
      <w:r w:rsidR="00284CF9">
        <w:t>p hoe geschikt ze zijn voor het oppakken en verplaatsen van hortensia’s.</w:t>
      </w:r>
      <w:r w:rsidR="00B4031A">
        <w:t xml:space="preserve"> Voor de gekozen robotarm zijn er meerdere mogelijk heden om deze uiteindelijk aan te sturen.</w:t>
      </w:r>
    </w:p>
    <w:p w14:paraId="6B35ACF4" w14:textId="11D8495F" w:rsidR="00B4031A" w:rsidRDefault="00F03611" w:rsidP="00B4031A">
      <w:pPr>
        <w:pStyle w:val="Kop2"/>
      </w:pPr>
      <w:r>
        <w:t>Robot aansturen</w:t>
      </w:r>
    </w:p>
    <w:p w14:paraId="058D63A8" w14:textId="217036AC" w:rsidR="00B4031A" w:rsidRPr="00B4031A" w:rsidRDefault="00B4031A" w:rsidP="00B4031A">
      <w:r>
        <w:t>Voor het aansturen van de robotarm waren er meerdere mogelijkheden welke allemaal relevant waren. Er moest dus een keuze gemaakt worden tussen deze manieren.</w:t>
      </w:r>
    </w:p>
    <w:p w14:paraId="5EB269BB" w14:textId="0560C74B" w:rsidR="00B007D0" w:rsidRDefault="00B007D0" w:rsidP="00B4031A">
      <w:pPr>
        <w:pStyle w:val="Kop3"/>
      </w:pPr>
      <w:bookmarkStart w:id="8" w:name="_Toc213077967"/>
      <w:proofErr w:type="spellStart"/>
      <w:r>
        <w:t>WebUI</w:t>
      </w:r>
      <w:proofErr w:type="spellEnd"/>
      <w:r w:rsidR="0027205F">
        <w:t>/LUA</w:t>
      </w:r>
      <w:bookmarkEnd w:id="8"/>
    </w:p>
    <w:p w14:paraId="3AD0480D" w14:textId="1DBBB8C4" w:rsidR="00B007D0" w:rsidRDefault="0027205F" w:rsidP="00B007D0">
      <w:r>
        <w:t xml:space="preserve">De gekozen robot arm uit het onderzoek wordt meegeleverd met een </w:t>
      </w:r>
      <w:r w:rsidR="00536FE7">
        <w:t>control box welke een web interface host. Op deze interface kan de robot worden aangestuurd doormiddel van een LUA code</w:t>
      </w:r>
      <w:r w:rsidR="0072767D">
        <w:t xml:space="preserve">. Deze code kan worden geïnstalleerd op de </w:t>
      </w:r>
      <w:r w:rsidR="000C1C29">
        <w:t>control box en worden uitgevoerd bij het opstarten van de box. Het nadeel van deze</w:t>
      </w:r>
      <w:r w:rsidR="00445497">
        <w:t xml:space="preserve"> aanstuurmogelijkheid is dat</w:t>
      </w:r>
      <w:r w:rsidR="00B517FD">
        <w:t xml:space="preserve"> LUA een programmeer taal is welke vooral wordt gebruikt in game ontwikkeling. </w:t>
      </w:r>
      <w:r w:rsidR="00470EE1">
        <w:t xml:space="preserve">Hierdoor is de taal geen veel gebruikte taal zoals python, </w:t>
      </w:r>
      <w:proofErr w:type="spellStart"/>
      <w:r w:rsidR="00470EE1">
        <w:t>java</w:t>
      </w:r>
      <w:proofErr w:type="spellEnd"/>
      <w:r w:rsidR="00470EE1">
        <w:t>, C++ enzovoort. Dit maakt het overnemen van het project erg ingewikkeld omdat er dan een nieuwe taal geleerd moet worden.</w:t>
      </w:r>
    </w:p>
    <w:p w14:paraId="7B37E2FF" w14:textId="321C9006" w:rsidR="00B007D0" w:rsidRDefault="00B007D0" w:rsidP="00B4031A">
      <w:pPr>
        <w:pStyle w:val="Kop3"/>
      </w:pPr>
      <w:bookmarkStart w:id="9" w:name="_Toc213077968"/>
      <w:r>
        <w:t>SDK</w:t>
      </w:r>
      <w:bookmarkEnd w:id="9"/>
    </w:p>
    <w:p w14:paraId="4B749936" w14:textId="657DDC17" w:rsidR="00B007D0" w:rsidRDefault="00CF2BC1" w:rsidP="00B007D0">
      <w:r>
        <w:t xml:space="preserve">Er zijn vanuit de </w:t>
      </w:r>
      <w:r w:rsidR="00B41E08">
        <w:t>fabrikant</w:t>
      </w:r>
      <w:r>
        <w:t xml:space="preserve"> van de robot arm ook meerdere SDK’s</w:t>
      </w:r>
      <w:r w:rsidR="00B41E08">
        <w:t xml:space="preserve"> (Software Development Kit</w:t>
      </w:r>
      <w:r w:rsidR="00B4031A">
        <w:t>s</w:t>
      </w:r>
      <w:r w:rsidR="00B41E08">
        <w:t>)</w:t>
      </w:r>
      <w:r>
        <w:t xml:space="preserve"> geschreven.</w:t>
      </w:r>
      <w:r w:rsidR="00B41E08">
        <w:t xml:space="preserve"> Dit houdt in dat er via een kleine omweg in verschillende programmeer talen geschreven kan worden. </w:t>
      </w:r>
      <w:r w:rsidR="00710085">
        <w:t xml:space="preserve">Deze SDK’s zijn geschreven in de volgende vier programmeer talen: Python, C#, C++ en Java. Elke </w:t>
      </w:r>
      <w:r w:rsidR="001055D1">
        <w:t>programeer taal heeft zo zijn eigen voor</w:t>
      </w:r>
      <w:r w:rsidR="00B4031A">
        <w:t>- &amp; na</w:t>
      </w:r>
      <w:r w:rsidR="001055D1">
        <w:t xml:space="preserve">delen. Maar omdat de robotarm in deze </w:t>
      </w:r>
      <w:proofErr w:type="spellStart"/>
      <w:r w:rsidR="001055D1">
        <w:t>use</w:t>
      </w:r>
      <w:proofErr w:type="spellEnd"/>
      <w:r w:rsidR="001055D1">
        <w:t xml:space="preserve">-case niet veel </w:t>
      </w:r>
      <w:r w:rsidR="00E73EF9">
        <w:t xml:space="preserve">proces </w:t>
      </w:r>
      <w:r w:rsidR="001055D1">
        <w:t xml:space="preserve">power nodig </w:t>
      </w:r>
      <w:r w:rsidR="00816C3D">
        <w:t xml:space="preserve">zal hebben </w:t>
      </w:r>
      <w:r w:rsidR="00434C87">
        <w:t xml:space="preserve">is er </w:t>
      </w:r>
      <w:r w:rsidR="001055D1">
        <w:t xml:space="preserve">gekozen om de Python SDK te gebruiken. Het nadeel van deze oplossing is dat de </w:t>
      </w:r>
      <w:r w:rsidR="00E73EF9">
        <w:t>code niet zelfstandig kan runnen. Dit betekent</w:t>
      </w:r>
      <w:r w:rsidR="007D340F">
        <w:t xml:space="preserve"> dat de code altijd vanaf een extern apparaat gestart zal moeten worden</w:t>
      </w:r>
      <w:r w:rsidR="00F66D59">
        <w:t>.</w:t>
      </w:r>
      <w:r w:rsidR="00434C87">
        <w:t xml:space="preserve"> </w:t>
      </w:r>
      <w:r w:rsidR="0092747A">
        <w:t xml:space="preserve">Dit is geen probleem voor de implementatie omdat de code gestart kan worden vanaf de </w:t>
      </w:r>
      <w:r w:rsidR="001F0B10">
        <w:t>centrale computer welke al aanwezig is binnen het bestaande systeem.</w:t>
      </w:r>
    </w:p>
    <w:p w14:paraId="0DE2C970" w14:textId="7C225576" w:rsidR="00B007D0" w:rsidRPr="00B007D0" w:rsidRDefault="00B007D0" w:rsidP="00B4031A">
      <w:pPr>
        <w:pStyle w:val="Kop3"/>
      </w:pPr>
      <w:bookmarkStart w:id="10" w:name="_Toc213077969"/>
      <w:r>
        <w:t>Niet</w:t>
      </w:r>
      <w:bookmarkEnd w:id="10"/>
    </w:p>
    <w:p w14:paraId="73DC5A09" w14:textId="77777777" w:rsidR="0044336D" w:rsidRDefault="00B007D0">
      <w:r>
        <w:t>Kan hem ook gewoon niet aansturen</w:t>
      </w:r>
      <w:r w:rsidR="0027205F">
        <w:t>.</w:t>
      </w:r>
      <w:r w:rsidR="009D495D">
        <w:t xml:space="preserve"> </w:t>
      </w:r>
    </w:p>
    <w:p w14:paraId="427E377C" w14:textId="44640B87" w:rsidR="00B4031A" w:rsidRDefault="00B4031A">
      <w:r>
        <w:t xml:space="preserve">Er is uiteindelijk gekozen om de robotarm aan te sturen via de Python SDK </w:t>
      </w:r>
      <w:r w:rsidR="001F13E0">
        <w:t xml:space="preserve">voor gebruiksvriendelijkheid en efficiëntie. </w:t>
      </w:r>
    </w:p>
    <w:p w14:paraId="3363BDDC" w14:textId="4B90CB67" w:rsidR="00F03611" w:rsidRDefault="00F03611" w:rsidP="00F03611">
      <w:pPr>
        <w:pStyle w:val="Kop2"/>
      </w:pPr>
      <w:r>
        <w:t>Grijper</w:t>
      </w:r>
    </w:p>
    <w:p w14:paraId="4229D73E" w14:textId="48383477" w:rsidR="00F03611" w:rsidRDefault="00F03611" w:rsidP="00F03611">
      <w:r>
        <w:t xml:space="preserve">Uit het onderzoek is gebleken dat er geen geschikte grijpers te koop zijn voor deze </w:t>
      </w:r>
      <w:proofErr w:type="spellStart"/>
      <w:r>
        <w:t>use</w:t>
      </w:r>
      <w:proofErr w:type="spellEnd"/>
      <w:r>
        <w:t>-case. Na overleg met de opdracht gever is er besloten om deze grijper zelf te ontwerpen. Om een vloeiende start te maken met de robot arm is er gekozen om een grijper te halen welke wordt verkocht bij de fabrikant, dit zodat er een vloeiend begin gemaakt kon worden met de opdracht en er een visie kon ontstaan voor hoe een zelf ontworpen grijper eruit kwam te zien.</w:t>
      </w:r>
    </w:p>
    <w:p w14:paraId="7D99DFD2" w14:textId="08B4A324" w:rsidR="00F03611" w:rsidRPr="00F03611" w:rsidRDefault="00F03611" w:rsidP="00F03611">
      <w:r>
        <w:t>Na het ontvangen en gebruiken de grijper is gebleken dat de grijper een verwisselbaar kop stuk had en er dus alleen een nieuw opzet stuk ontworpen hoefde te worden.</w:t>
      </w:r>
      <w:r w:rsidR="008276D5">
        <w:t xml:space="preserve"> Er zijn hier verschillende ontwerpen van gemaakt welke terug gevonden kunnen worden in de </w:t>
      </w:r>
      <w:proofErr w:type="spellStart"/>
      <w:r w:rsidR="008276D5">
        <w:t>opleverset</w:t>
      </w:r>
      <w:proofErr w:type="spellEnd"/>
      <w:r w:rsidR="008276D5">
        <w:t>.</w:t>
      </w:r>
    </w:p>
    <w:p w14:paraId="5BD2205B" w14:textId="77777777" w:rsidR="0044336D" w:rsidRDefault="0044336D">
      <w:r>
        <w:br w:type="page"/>
      </w:r>
    </w:p>
    <w:p w14:paraId="6AECAC23" w14:textId="25AA0EB9" w:rsidR="004B3F5D" w:rsidRDefault="004B3F5D" w:rsidP="004B3F5D">
      <w:pPr>
        <w:pStyle w:val="Kop1"/>
      </w:pPr>
      <w:bookmarkStart w:id="11" w:name="_Toc213077970"/>
      <w:r>
        <w:lastRenderedPageBreak/>
        <w:t>Requirements</w:t>
      </w:r>
      <w:bookmarkEnd w:id="11"/>
    </w:p>
    <w:p w14:paraId="3A869CFA" w14:textId="77777777" w:rsidR="008C2C4D" w:rsidRDefault="00CB2CFE" w:rsidP="004B3F5D">
      <w:r>
        <w:t xml:space="preserve">De </w:t>
      </w:r>
      <w:proofErr w:type="spellStart"/>
      <w:r>
        <w:t>requirements</w:t>
      </w:r>
      <w:proofErr w:type="spellEnd"/>
      <w:r>
        <w:t xml:space="preserve"> waar het eindproduct aan moet voldoen zijn als volgt</w:t>
      </w:r>
      <w:r w:rsidR="008C2C4D">
        <w:t>;</w:t>
      </w:r>
    </w:p>
    <w:p w14:paraId="3179D97A" w14:textId="560F64BA" w:rsidR="0015707E" w:rsidRDefault="0015707E" w:rsidP="0015707E">
      <w:pPr>
        <w:pStyle w:val="Kop2"/>
      </w:pPr>
      <w:bookmarkStart w:id="12" w:name="_Toc213077971"/>
      <w:r>
        <w:t>“Deel 1”</w:t>
      </w:r>
      <w:bookmarkEnd w:id="12"/>
    </w:p>
    <w:p w14:paraId="28C77303" w14:textId="77777777" w:rsidR="005253F2" w:rsidRDefault="008C2C4D" w:rsidP="008C2C4D">
      <w:pPr>
        <w:pStyle w:val="Lijstalinea"/>
        <w:numPr>
          <w:ilvl w:val="0"/>
          <w:numId w:val="5"/>
        </w:numPr>
        <w:jc w:val="both"/>
      </w:pPr>
      <w:r>
        <w:t>De robotarm moet in staat zijn een enkele bloem op te kunnen pakken en veilig kunnen verplaatsen.</w:t>
      </w:r>
    </w:p>
    <w:p w14:paraId="6A885668" w14:textId="77777777" w:rsidR="0015707E" w:rsidRDefault="0015707E" w:rsidP="008C2C4D">
      <w:pPr>
        <w:pStyle w:val="Lijstalinea"/>
        <w:numPr>
          <w:ilvl w:val="0"/>
          <w:numId w:val="5"/>
        </w:numPr>
        <w:jc w:val="both"/>
      </w:pPr>
      <w:r>
        <w:t>De robot moet volledig autonoom werken. Er zal dus geen menselijke input zijn voor het aansturen van de robot.</w:t>
      </w:r>
    </w:p>
    <w:p w14:paraId="2C4CA5FA" w14:textId="76116F05" w:rsidR="002319C3" w:rsidRDefault="002319C3" w:rsidP="008C2C4D">
      <w:pPr>
        <w:pStyle w:val="Lijstalinea"/>
        <w:numPr>
          <w:ilvl w:val="0"/>
          <w:numId w:val="5"/>
        </w:numPr>
        <w:jc w:val="both"/>
      </w:pPr>
      <w:r>
        <w:t>De robotarm mag het proces niet vertragen</w:t>
      </w:r>
      <w:r w:rsidR="001C1E6C">
        <w:t>.</w:t>
      </w:r>
    </w:p>
    <w:p w14:paraId="724F3C9C" w14:textId="77777777" w:rsidR="00B136C1" w:rsidRDefault="00B136C1" w:rsidP="008C2C4D">
      <w:pPr>
        <w:pStyle w:val="Lijstalinea"/>
        <w:numPr>
          <w:ilvl w:val="0"/>
          <w:numId w:val="5"/>
        </w:numPr>
        <w:jc w:val="both"/>
      </w:pPr>
      <w:r>
        <w:t>De robotarm mag de bloem niet beschadigen tijdens het verplaatsen.</w:t>
      </w:r>
    </w:p>
    <w:p w14:paraId="49F80D5C" w14:textId="60C6DE97" w:rsidR="002319C3" w:rsidRDefault="00CC4E34" w:rsidP="000476DD">
      <w:pPr>
        <w:pStyle w:val="Lijstalinea"/>
        <w:numPr>
          <w:ilvl w:val="0"/>
          <w:numId w:val="5"/>
        </w:numPr>
        <w:jc w:val="both"/>
      </w:pPr>
      <w:r>
        <w:t xml:space="preserve">De nauwkeurigheid van de robot is er belangrijk, dit omdat </w:t>
      </w:r>
      <w:r w:rsidR="007F2EDD">
        <w:t>bij een scheef eindresultaat er geld verloren gaat bij de veiling.</w:t>
      </w:r>
    </w:p>
    <w:p w14:paraId="372983C4" w14:textId="4FEAC145" w:rsidR="008276D5" w:rsidRDefault="008276D5" w:rsidP="000476DD">
      <w:pPr>
        <w:pStyle w:val="Lijstalinea"/>
        <w:numPr>
          <w:ilvl w:val="0"/>
          <w:numId w:val="5"/>
        </w:numPr>
        <w:jc w:val="both"/>
      </w:pPr>
      <w:r>
        <w:t>De robotarm moet veiligheidsfuncties hebben zodat deze gebruikt kan worden zonder deze af te schermen.</w:t>
      </w:r>
    </w:p>
    <w:p w14:paraId="37F3CC4C" w14:textId="5F77F321" w:rsidR="00210A96" w:rsidRDefault="00210A96" w:rsidP="00210A96">
      <w:pPr>
        <w:jc w:val="both"/>
      </w:pPr>
      <w:r>
        <w:t xml:space="preserve">Deze </w:t>
      </w:r>
      <w:proofErr w:type="spellStart"/>
      <w:r w:rsidR="008276D5">
        <w:t>requirements</w:t>
      </w:r>
      <w:proofErr w:type="spellEnd"/>
      <w:r>
        <w:t xml:space="preserve"> zijn vervolgens opgesplitst in 8 verschillende functionaliteiten;</w:t>
      </w:r>
    </w:p>
    <w:p w14:paraId="15B152DB" w14:textId="77777777" w:rsidR="00570A9B" w:rsidRDefault="00570A9B" w:rsidP="00210A96">
      <w:pPr>
        <w:pStyle w:val="Lijstalinea"/>
        <w:numPr>
          <w:ilvl w:val="0"/>
          <w:numId w:val="9"/>
        </w:numPr>
      </w:pPr>
      <w:r>
        <w:t>Hardware</w:t>
      </w:r>
    </w:p>
    <w:p w14:paraId="23760852" w14:textId="77777777" w:rsidR="007E158C" w:rsidRDefault="00570A9B" w:rsidP="00210A96">
      <w:pPr>
        <w:pStyle w:val="Lijstalinea"/>
        <w:numPr>
          <w:ilvl w:val="0"/>
          <w:numId w:val="9"/>
        </w:numPr>
      </w:pPr>
      <w:r>
        <w:t>Hoe kan een enkele bloem worden opgepakt</w:t>
      </w:r>
      <w:r w:rsidR="007E158C">
        <w:t>?</w:t>
      </w:r>
    </w:p>
    <w:p w14:paraId="19FDE52D" w14:textId="77777777" w:rsidR="007E158C" w:rsidRDefault="007E158C" w:rsidP="00210A96">
      <w:pPr>
        <w:pStyle w:val="Lijstalinea"/>
        <w:numPr>
          <w:ilvl w:val="0"/>
          <w:numId w:val="9"/>
        </w:numPr>
      </w:pPr>
      <w:r>
        <w:t>Grijper ontwerpen</w:t>
      </w:r>
    </w:p>
    <w:p w14:paraId="57727047" w14:textId="77777777" w:rsidR="002319C3" w:rsidRDefault="002319C3" w:rsidP="00210A96">
      <w:pPr>
        <w:pStyle w:val="Lijstalinea"/>
        <w:numPr>
          <w:ilvl w:val="0"/>
          <w:numId w:val="9"/>
        </w:numPr>
      </w:pPr>
      <w:r>
        <w:t>Het oppakken van de bloem</w:t>
      </w:r>
    </w:p>
    <w:p w14:paraId="66CC7F5A" w14:textId="77777777" w:rsidR="001C1E6C" w:rsidRDefault="002319C3" w:rsidP="00210A96">
      <w:pPr>
        <w:pStyle w:val="Lijstalinea"/>
        <w:numPr>
          <w:ilvl w:val="0"/>
          <w:numId w:val="9"/>
        </w:numPr>
      </w:pPr>
      <w:r>
        <w:t>Optimale snelheid</w:t>
      </w:r>
    </w:p>
    <w:p w14:paraId="09C8ABC6" w14:textId="77777777" w:rsidR="001C1E6C" w:rsidRDefault="001C1E6C" w:rsidP="00210A96">
      <w:pPr>
        <w:pStyle w:val="Lijstalinea"/>
        <w:numPr>
          <w:ilvl w:val="0"/>
          <w:numId w:val="9"/>
        </w:numPr>
      </w:pPr>
      <w:r>
        <w:t xml:space="preserve">Nauwkeurigheid </w:t>
      </w:r>
    </w:p>
    <w:p w14:paraId="17F0EB7A" w14:textId="77777777" w:rsidR="001C1E6C" w:rsidRDefault="001C1E6C" w:rsidP="00210A96">
      <w:pPr>
        <w:pStyle w:val="Lijstalinea"/>
        <w:numPr>
          <w:ilvl w:val="0"/>
          <w:numId w:val="9"/>
        </w:numPr>
      </w:pPr>
      <w:r>
        <w:t>Software</w:t>
      </w:r>
    </w:p>
    <w:p w14:paraId="1CB58D5E" w14:textId="77777777" w:rsidR="001C1E6C" w:rsidRDefault="001C1E6C" w:rsidP="00210A96">
      <w:pPr>
        <w:pStyle w:val="Lijstalinea"/>
        <w:numPr>
          <w:ilvl w:val="0"/>
          <w:numId w:val="9"/>
        </w:numPr>
      </w:pPr>
      <w:r>
        <w:t>Veiligheid</w:t>
      </w:r>
    </w:p>
    <w:p w14:paraId="1742BB04" w14:textId="77777777" w:rsidR="00364E26" w:rsidRDefault="001C1E6C" w:rsidP="001C1E6C">
      <w:r>
        <w:t xml:space="preserve">Vervolgens zijn deze functionaliteiten opgedeeld in verschillende taken en acceptatie criteria. Deze zijn terug te vinden in de product </w:t>
      </w:r>
      <w:proofErr w:type="spellStart"/>
      <w:r>
        <w:t>backlog</w:t>
      </w:r>
      <w:proofErr w:type="spellEnd"/>
      <w:r>
        <w:t>.</w:t>
      </w:r>
    </w:p>
    <w:p w14:paraId="287F28A1" w14:textId="77777777" w:rsidR="00364E26" w:rsidRDefault="00364E26" w:rsidP="00364E26">
      <w:pPr>
        <w:pStyle w:val="Kop2"/>
      </w:pPr>
      <w:bookmarkStart w:id="13" w:name="_Toc213077972"/>
      <w:r>
        <w:t>“Deel 2”</w:t>
      </w:r>
      <w:bookmarkEnd w:id="13"/>
    </w:p>
    <w:p w14:paraId="403E3812" w14:textId="51CD9B28" w:rsidR="00364E26" w:rsidRDefault="00364E26" w:rsidP="00364E26">
      <w:r>
        <w:t>Voor het onderdeel waarbij de robotarm wordt aangestuurd via een controller z</w:t>
      </w:r>
      <w:r w:rsidR="008276D5">
        <w:t xml:space="preserve">ijn er andere </w:t>
      </w:r>
      <w:proofErr w:type="spellStart"/>
      <w:r w:rsidR="008276D5">
        <w:t>requirements</w:t>
      </w:r>
      <w:proofErr w:type="spellEnd"/>
      <w:r w:rsidR="008276D5">
        <w:t xml:space="preserve"> opgesteld;</w:t>
      </w:r>
    </w:p>
    <w:p w14:paraId="4DFFA01F" w14:textId="77777777" w:rsidR="00953B99" w:rsidRDefault="00953B99" w:rsidP="00364E26">
      <w:pPr>
        <w:pStyle w:val="Lijstalinea"/>
        <w:numPr>
          <w:ilvl w:val="0"/>
          <w:numId w:val="10"/>
        </w:numPr>
      </w:pPr>
      <w:r>
        <w:t>Er zal een geschikte controller gekozen moeten worden welke de functionaliteiten heeft welke nodig zijn om de robot arm aan te sturen.</w:t>
      </w:r>
    </w:p>
    <w:p w14:paraId="5C2BA939" w14:textId="77777777" w:rsidR="00C20903" w:rsidRDefault="00912A93" w:rsidP="00364E26">
      <w:pPr>
        <w:pStyle w:val="Lijstalinea"/>
        <w:numPr>
          <w:ilvl w:val="0"/>
          <w:numId w:val="10"/>
        </w:numPr>
      </w:pPr>
      <w:r>
        <w:t>Het aansturen van de robotarm zal in een vloeiende beweging moeten gaan</w:t>
      </w:r>
      <w:r w:rsidR="00C20903">
        <w:t>.</w:t>
      </w:r>
    </w:p>
    <w:p w14:paraId="48215720" w14:textId="319918AD" w:rsidR="00C20903" w:rsidRDefault="00C20903" w:rsidP="00364E26">
      <w:pPr>
        <w:pStyle w:val="Lijstalinea"/>
        <w:numPr>
          <w:ilvl w:val="0"/>
          <w:numId w:val="10"/>
        </w:numPr>
      </w:pPr>
      <w:r>
        <w:t xml:space="preserve">De snelheid van de robot kan worden aangepast door </w:t>
      </w:r>
      <w:r w:rsidR="008276D5">
        <w:t>variabele</w:t>
      </w:r>
      <w:r>
        <w:t xml:space="preserve"> input.</w:t>
      </w:r>
    </w:p>
    <w:p w14:paraId="31EFAED6" w14:textId="77777777" w:rsidR="00D111CC" w:rsidRDefault="00C20903" w:rsidP="00364E26">
      <w:pPr>
        <w:pStyle w:val="Lijstalinea"/>
        <w:numPr>
          <w:ilvl w:val="0"/>
          <w:numId w:val="10"/>
        </w:numPr>
      </w:pPr>
      <w:r>
        <w:t>Er zal een extra noodstop functie moeten komen op de controller</w:t>
      </w:r>
      <w:r w:rsidR="00D111CC">
        <w:t xml:space="preserve"> zelf.</w:t>
      </w:r>
    </w:p>
    <w:p w14:paraId="47298888" w14:textId="77777777" w:rsidR="001A4F09" w:rsidRDefault="00D111CC" w:rsidP="00D111CC">
      <w:r>
        <w:t xml:space="preserve">Ook deze </w:t>
      </w:r>
      <w:proofErr w:type="spellStart"/>
      <w:r>
        <w:t>requirements</w:t>
      </w:r>
      <w:proofErr w:type="spellEnd"/>
      <w:r>
        <w:t xml:space="preserve"> zijn </w:t>
      </w:r>
      <w:r w:rsidR="0017020F">
        <w:t xml:space="preserve">opgedeeld in verschillende </w:t>
      </w:r>
      <w:r w:rsidR="009E5883">
        <w:t>functionaliteiten</w:t>
      </w:r>
      <w:r w:rsidR="001A4F09">
        <w:t>;</w:t>
      </w:r>
    </w:p>
    <w:p w14:paraId="396A4C57" w14:textId="77777777" w:rsidR="001A4F09" w:rsidRDefault="001A4F09" w:rsidP="001A4F09">
      <w:pPr>
        <w:pStyle w:val="Lijstalinea"/>
        <w:numPr>
          <w:ilvl w:val="0"/>
          <w:numId w:val="11"/>
        </w:numPr>
      </w:pPr>
      <w:r>
        <w:t>Keuze controller</w:t>
      </w:r>
    </w:p>
    <w:p w14:paraId="66D560CC" w14:textId="77777777" w:rsidR="001A4F09" w:rsidRDefault="001A4F09" w:rsidP="001A4F09">
      <w:pPr>
        <w:pStyle w:val="Lijstalinea"/>
        <w:numPr>
          <w:ilvl w:val="0"/>
          <w:numId w:val="11"/>
        </w:numPr>
      </w:pPr>
      <w:r>
        <w:t>Bewegingsfuncties</w:t>
      </w:r>
    </w:p>
    <w:p w14:paraId="6121325E" w14:textId="77777777" w:rsidR="001A4F09" w:rsidRDefault="001A4F09" w:rsidP="001A4F09">
      <w:pPr>
        <w:pStyle w:val="Lijstalinea"/>
        <w:numPr>
          <w:ilvl w:val="0"/>
          <w:numId w:val="11"/>
        </w:numPr>
      </w:pPr>
      <w:r>
        <w:t>Vloeiend???</w:t>
      </w:r>
    </w:p>
    <w:p w14:paraId="3A9F4FE7" w14:textId="77777777" w:rsidR="00670654" w:rsidRDefault="00670654" w:rsidP="001A4F09">
      <w:pPr>
        <w:pStyle w:val="Lijstalinea"/>
        <w:numPr>
          <w:ilvl w:val="0"/>
          <w:numId w:val="11"/>
        </w:numPr>
      </w:pPr>
      <w:r>
        <w:t>Variabele snelheid</w:t>
      </w:r>
    </w:p>
    <w:p w14:paraId="0B3F58EF" w14:textId="77777777" w:rsidR="00670654" w:rsidRDefault="00670654" w:rsidP="001A4F09">
      <w:pPr>
        <w:pStyle w:val="Lijstalinea"/>
        <w:numPr>
          <w:ilvl w:val="0"/>
          <w:numId w:val="11"/>
        </w:numPr>
      </w:pPr>
      <w:r>
        <w:t>Veiligheid</w:t>
      </w:r>
    </w:p>
    <w:p w14:paraId="70307843" w14:textId="6D9FF33C" w:rsidR="000E3D5A" w:rsidRDefault="00670654">
      <w:r>
        <w:t>Deze functionaliteiten</w:t>
      </w:r>
      <w:r w:rsidR="00B27615">
        <w:t xml:space="preserve"> zijn ook weer opgedeeld in verschillende taken en acceptatie criteria</w:t>
      </w:r>
      <w:r w:rsidR="002F6464">
        <w:t>,</w:t>
      </w:r>
      <w:r w:rsidR="00B157B7">
        <w:t xml:space="preserve"> </w:t>
      </w:r>
      <w:r w:rsidR="002F6464">
        <w:t xml:space="preserve">ook deze zijn </w:t>
      </w:r>
      <w:r w:rsidR="00B157B7">
        <w:t xml:space="preserve">terug te vinden zijn in de product </w:t>
      </w:r>
      <w:proofErr w:type="spellStart"/>
      <w:r w:rsidR="00B157B7">
        <w:t>backlog</w:t>
      </w:r>
      <w:proofErr w:type="spellEnd"/>
      <w:r w:rsidR="00B157B7">
        <w:t>.</w:t>
      </w:r>
      <w:r w:rsidR="000E3D5A">
        <w:br w:type="page"/>
      </w:r>
    </w:p>
    <w:p w14:paraId="7455C035" w14:textId="67257276" w:rsidR="00DE20C0" w:rsidRDefault="0030538B" w:rsidP="00DE20C0">
      <w:pPr>
        <w:pStyle w:val="Kop1"/>
      </w:pPr>
      <w:bookmarkStart w:id="14" w:name="_Toc213077973"/>
      <w:r>
        <w:lastRenderedPageBreak/>
        <w:t>Realisatie</w:t>
      </w:r>
      <w:r w:rsidR="008276D5">
        <w:t xml:space="preserve"> (Wat heb je gedaan)?¿!¡</w:t>
      </w:r>
    </w:p>
    <w:p w14:paraId="27BEA85D" w14:textId="3ADBF8A4" w:rsidR="0030538B" w:rsidRDefault="007C0371" w:rsidP="0030538B">
      <w:r>
        <w:t>Zoals eerder vermeld is er een onderzoek geschreven met betrekking tot het kiezen van een robotarm en grijper. Nadat deze robotarm en grijper gekozen en besteld waren zijn er meerdere ontwerpen gemaakt voor het latere gebruik van deze arm en grijper.</w:t>
      </w:r>
    </w:p>
    <w:p w14:paraId="51010D65" w14:textId="1F01F8F0" w:rsidR="007C0371" w:rsidRDefault="007C0371" w:rsidP="00C531DB">
      <w:pPr>
        <w:pStyle w:val="Kop2"/>
      </w:pPr>
      <w:r>
        <w:t>Flowdiagram</w:t>
      </w:r>
    </w:p>
    <w:p w14:paraId="5A56DF65" w14:textId="6C8CF3B8" w:rsidR="007C0371" w:rsidRDefault="007C0371" w:rsidP="007C0371">
      <w:r>
        <w:t>Voordat de robotarm geleverd werd is er een flowdiagram gemaakt voor een opzet voor een code [</w:t>
      </w:r>
      <w:r>
        <w:rPr>
          <w:i/>
          <w:iCs/>
        </w:rPr>
        <w:t>figuur 1</w:t>
      </w:r>
      <w:r>
        <w:t>].</w:t>
      </w:r>
    </w:p>
    <w:p w14:paraId="3F7BAFE7" w14:textId="77777777" w:rsidR="002D36AA" w:rsidRDefault="007C0371" w:rsidP="002D36AA">
      <w:pPr>
        <w:keepNext/>
      </w:pPr>
      <w:r>
        <w:rPr>
          <w:noProof/>
        </w:rPr>
        <w:drawing>
          <wp:inline distT="0" distB="0" distL="0" distR="0" wp14:anchorId="542F0CA7" wp14:editId="09744883">
            <wp:extent cx="1724025" cy="2006600"/>
            <wp:effectExtent l="0" t="0" r="9525" b="0"/>
            <wp:docPr id="1470585197" name="Afbeelding 1" descr="Eerste ontwerp flow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5197" name="Afbeelding 1" descr="Eerste ontwerp flowdiagram&#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4025" cy="2006600"/>
                    </a:xfrm>
                    <a:prstGeom prst="rect">
                      <a:avLst/>
                    </a:prstGeom>
                    <a:noFill/>
                    <a:ln>
                      <a:noFill/>
                    </a:ln>
                  </pic:spPr>
                </pic:pic>
              </a:graphicData>
            </a:graphic>
          </wp:inline>
        </w:drawing>
      </w:r>
    </w:p>
    <w:p w14:paraId="567D44F4" w14:textId="52C1AA7F" w:rsidR="007C0371" w:rsidRPr="007C0371" w:rsidRDefault="002D36AA" w:rsidP="002D36AA">
      <w:pPr>
        <w:pStyle w:val="Bijschrift"/>
      </w:pPr>
      <w:bookmarkStart w:id="15" w:name="_Toc213318765"/>
      <w:bookmarkStart w:id="16" w:name="_Toc213320145"/>
      <w:r>
        <w:t xml:space="preserve">Figuur </w:t>
      </w:r>
      <w:r>
        <w:fldChar w:fldCharType="begin"/>
      </w:r>
      <w:r>
        <w:instrText xml:space="preserve"> SEQ Figuur \* ARABIC </w:instrText>
      </w:r>
      <w:r>
        <w:fldChar w:fldCharType="separate"/>
      </w:r>
      <w:r w:rsidR="00D76708">
        <w:rPr>
          <w:noProof/>
        </w:rPr>
        <w:t>1</w:t>
      </w:r>
      <w:r>
        <w:fldChar w:fldCharType="end"/>
      </w:r>
      <w:r>
        <w:t>. Eerste ontwerp flowdiagram</w:t>
      </w:r>
      <w:bookmarkEnd w:id="15"/>
      <w:bookmarkEnd w:id="16"/>
    </w:p>
    <w:p w14:paraId="1B0CEE29" w14:textId="02D70C07" w:rsidR="002D36AA" w:rsidRDefault="007C0371" w:rsidP="00DE20C0">
      <w:r>
        <w:t xml:space="preserve">Dit ontwerp </w:t>
      </w:r>
      <w:r w:rsidR="002D36AA">
        <w:t xml:space="preserve">is voor het “eerste deel”  van de opdracht </w:t>
      </w:r>
      <w:r w:rsidR="00C531DB">
        <w:t xml:space="preserve">als </w:t>
      </w:r>
      <w:r w:rsidR="002D36AA">
        <w:t>“template” gebruikt voor het schrijven van de code. Dit ontwerp is in de loop van de opdracht nog wel verandert nadat de arm was gearriveerd en in gebruik is genomen [</w:t>
      </w:r>
      <w:r w:rsidR="002D36AA">
        <w:rPr>
          <w:i/>
          <w:iCs/>
        </w:rPr>
        <w:t>Figuur 2]</w:t>
      </w:r>
      <w:r w:rsidR="002D36AA">
        <w:t>.</w:t>
      </w:r>
    </w:p>
    <w:p w14:paraId="7D587E8C" w14:textId="77777777" w:rsidR="00C531DB" w:rsidRDefault="002D36AA" w:rsidP="00C531DB">
      <w:pPr>
        <w:keepNext/>
      </w:pPr>
      <w:r>
        <w:rPr>
          <w:noProof/>
        </w:rPr>
        <w:drawing>
          <wp:inline distT="0" distB="0" distL="0" distR="0" wp14:anchorId="75D69016" wp14:editId="0444BD7F">
            <wp:extent cx="1819275" cy="2165087"/>
            <wp:effectExtent l="0" t="0" r="0" b="6985"/>
            <wp:docPr id="109606501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26672" cy="2173890"/>
                    </a:xfrm>
                    <a:prstGeom prst="rect">
                      <a:avLst/>
                    </a:prstGeom>
                    <a:noFill/>
                    <a:ln>
                      <a:noFill/>
                    </a:ln>
                  </pic:spPr>
                </pic:pic>
              </a:graphicData>
            </a:graphic>
          </wp:inline>
        </w:drawing>
      </w:r>
    </w:p>
    <w:p w14:paraId="076F99C5" w14:textId="227B81FE" w:rsidR="002D36AA" w:rsidRDefault="00C531DB" w:rsidP="00C531DB">
      <w:pPr>
        <w:pStyle w:val="Bijschrift"/>
      </w:pPr>
      <w:bookmarkStart w:id="17" w:name="_Toc213320146"/>
      <w:r>
        <w:t xml:space="preserve">Figuur </w:t>
      </w:r>
      <w:r>
        <w:fldChar w:fldCharType="begin"/>
      </w:r>
      <w:r>
        <w:instrText xml:space="preserve"> SEQ Figuur \* ARABIC </w:instrText>
      </w:r>
      <w:r>
        <w:fldChar w:fldCharType="separate"/>
      </w:r>
      <w:r w:rsidR="00D76708">
        <w:rPr>
          <w:noProof/>
        </w:rPr>
        <w:t>2</w:t>
      </w:r>
      <w:r>
        <w:fldChar w:fldCharType="end"/>
      </w:r>
      <w:r>
        <w:t>. Flowdiagram Testopstelling verplaatsen nep hortensia's</w:t>
      </w:r>
      <w:bookmarkEnd w:id="17"/>
    </w:p>
    <w:p w14:paraId="3B3907F6" w14:textId="55A0001D" w:rsidR="005D65AD" w:rsidRDefault="005D65AD" w:rsidP="005D65AD">
      <w:r>
        <w:t>Nadat de “Basis opdracht” was afgerond is er gekeken naar de mogelijkheden tot het aansturen van de robotarm via een controller. Ook hiervoor is er een flowdiagram gemaakt (met input van stagebegeleider) [</w:t>
      </w:r>
      <w:r>
        <w:rPr>
          <w:i/>
          <w:iCs/>
        </w:rPr>
        <w:t>Figuur 3</w:t>
      </w:r>
      <w:r>
        <w:t>].</w:t>
      </w:r>
    </w:p>
    <w:p w14:paraId="58DB8DCE" w14:textId="77777777" w:rsidR="00C531DB" w:rsidRDefault="00C531DB" w:rsidP="00C531DB">
      <w:pPr>
        <w:keepNext/>
      </w:pPr>
      <w:r>
        <w:rPr>
          <w:noProof/>
        </w:rPr>
        <w:drawing>
          <wp:inline distT="0" distB="0" distL="0" distR="0" wp14:anchorId="4C53206B" wp14:editId="37A6D2BA">
            <wp:extent cx="2665134" cy="1981200"/>
            <wp:effectExtent l="0" t="0" r="1905" b="0"/>
            <wp:docPr id="186082875" name="Afbeelding 3" descr="Afbeelding me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875" name="Afbeelding 3" descr="Afbeelding met schermopname, ontwerp&#10;&#10;Door AI gegenereerde inhoud is mogelijk onju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8105" cy="1990842"/>
                    </a:xfrm>
                    <a:prstGeom prst="rect">
                      <a:avLst/>
                    </a:prstGeom>
                    <a:noFill/>
                    <a:ln>
                      <a:noFill/>
                    </a:ln>
                  </pic:spPr>
                </pic:pic>
              </a:graphicData>
            </a:graphic>
          </wp:inline>
        </w:drawing>
      </w:r>
    </w:p>
    <w:p w14:paraId="3862B188" w14:textId="09E5993C" w:rsidR="005D65AD" w:rsidRDefault="00C531DB" w:rsidP="00C531DB">
      <w:pPr>
        <w:pStyle w:val="Bijschrift"/>
      </w:pPr>
      <w:bookmarkStart w:id="18" w:name="_Toc213320147"/>
      <w:r>
        <w:t xml:space="preserve">Figuur </w:t>
      </w:r>
      <w:r>
        <w:fldChar w:fldCharType="begin"/>
      </w:r>
      <w:r>
        <w:instrText xml:space="preserve"> SEQ Figuur \* ARABIC </w:instrText>
      </w:r>
      <w:r>
        <w:fldChar w:fldCharType="separate"/>
      </w:r>
      <w:r w:rsidR="00D76708">
        <w:rPr>
          <w:noProof/>
        </w:rPr>
        <w:t>3</w:t>
      </w:r>
      <w:r>
        <w:fldChar w:fldCharType="end"/>
      </w:r>
      <w:r>
        <w:t xml:space="preserve">. Flowdiagram controller </w:t>
      </w:r>
      <w:proofErr w:type="spellStart"/>
      <w:r>
        <w:t>movement</w:t>
      </w:r>
      <w:bookmarkEnd w:id="18"/>
      <w:proofErr w:type="spellEnd"/>
    </w:p>
    <w:p w14:paraId="0A05C4FC" w14:textId="1A6A1870" w:rsidR="00C531DB" w:rsidRDefault="00C531DB" w:rsidP="00C531DB">
      <w:pPr>
        <w:rPr>
          <w:rFonts w:ascii="I Am Music" w:hAnsi="I Am Music"/>
        </w:rPr>
      </w:pPr>
      <w:r w:rsidRPr="00C531DB">
        <w:rPr>
          <w:rFonts w:ascii="I Am Music" w:hAnsi="I Am Music"/>
        </w:rPr>
        <w:t>En ze leefde nog lang en gelukkig</w:t>
      </w:r>
    </w:p>
    <w:p w14:paraId="1EA24A2D" w14:textId="48416612" w:rsidR="00C531DB" w:rsidRDefault="00C531DB" w:rsidP="00C531DB">
      <w:pPr>
        <w:pStyle w:val="Kop2"/>
      </w:pPr>
      <w:r>
        <w:t>Ontwerpen</w:t>
      </w:r>
    </w:p>
    <w:p w14:paraId="5D65F2B2" w14:textId="3CD8F57C" w:rsidR="00C531DB" w:rsidRPr="00C531DB" w:rsidRDefault="00C531DB" w:rsidP="00C531DB">
      <w:pPr>
        <w:pStyle w:val="Kop3"/>
      </w:pPr>
      <w:r>
        <w:t>Grijper</w:t>
      </w:r>
    </w:p>
    <w:p w14:paraId="6794CC5E" w14:textId="727E6166" w:rsidR="00C531DB" w:rsidRDefault="00C531DB" w:rsidP="00C531DB">
      <w:r>
        <w:t>Voor het gebruik van de robotarm moest er een nieuw ontwerp gemaakt worden voor het kopstuk van de grijper (conclusie onderzoek).</w:t>
      </w:r>
    </w:p>
    <w:p w14:paraId="3A6EC027" w14:textId="02DAF3DF" w:rsidR="00C531DB" w:rsidRDefault="00C531DB" w:rsidP="00C531DB">
      <w:r>
        <w:t>Na het testen van de meegeleverde grijper is de conclusie getrokken dat deze de bloem het stevigste vasthoudt op het holle gedeelte van de grijper. De eerste ontwerpen zijn ook gebaseerd op deze ondervinding [</w:t>
      </w:r>
      <w:r>
        <w:rPr>
          <w:i/>
          <w:iCs/>
        </w:rPr>
        <w:t>Figuur 4 &amp; 5</w:t>
      </w:r>
      <w:r>
        <w:t>]</w:t>
      </w:r>
    </w:p>
    <w:p w14:paraId="78C407A5" w14:textId="15DBE680" w:rsidR="00D76708" w:rsidRDefault="00D76708" w:rsidP="00D76708">
      <w:pPr>
        <w:keepNext/>
      </w:pPr>
      <w:r>
        <w:rPr>
          <w:noProof/>
        </w:rPr>
        <w:drawing>
          <wp:inline distT="0" distB="0" distL="0" distR="0" wp14:anchorId="7D3C9212" wp14:editId="5F1D12CD">
            <wp:extent cx="2333625" cy="1647038"/>
            <wp:effectExtent l="0" t="0" r="0" b="0"/>
            <wp:docPr id="1724325489" name="Afbeelding 4" descr="Afbeelding met tekst, diagram, Technische tekening,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5489" name="Afbeelding 4" descr="Afbeelding met tekst, diagram, Technische tekening, Plan&#10;&#10;Door AI gegenereerde inhoud is mogelijk onjuis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54407" cy="1661705"/>
                    </a:xfrm>
                    <a:prstGeom prst="rect">
                      <a:avLst/>
                    </a:prstGeom>
                    <a:noFill/>
                    <a:ln>
                      <a:noFill/>
                    </a:ln>
                  </pic:spPr>
                </pic:pic>
              </a:graphicData>
            </a:graphic>
          </wp:inline>
        </w:drawing>
      </w:r>
      <w:r>
        <w:tab/>
      </w:r>
      <w:r>
        <w:tab/>
      </w:r>
      <w:r>
        <w:rPr>
          <w:noProof/>
        </w:rPr>
        <w:drawing>
          <wp:inline distT="0" distB="0" distL="0" distR="0" wp14:anchorId="63A2AADC" wp14:editId="0E975824">
            <wp:extent cx="2314575" cy="1636297"/>
            <wp:effectExtent l="0" t="0" r="0" b="2540"/>
            <wp:docPr id="1238269811" name="Afbeelding 5" descr="Afbeelding met tekst, diagram, Technische tekening,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69811" name="Afbeelding 5" descr="Afbeelding met tekst, diagram, Technische tekening, Plan&#10;&#10;Door AI gegenereerde inhoud is mogelijk onju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1447" cy="1655294"/>
                    </a:xfrm>
                    <a:prstGeom prst="rect">
                      <a:avLst/>
                    </a:prstGeom>
                    <a:noFill/>
                    <a:ln>
                      <a:noFill/>
                    </a:ln>
                  </pic:spPr>
                </pic:pic>
              </a:graphicData>
            </a:graphic>
          </wp:inline>
        </w:drawing>
      </w:r>
    </w:p>
    <w:p w14:paraId="1EF0C04B" w14:textId="2B9385F4" w:rsidR="00D76708" w:rsidRPr="00C531DB" w:rsidRDefault="00D76708" w:rsidP="00D76708">
      <w:pPr>
        <w:pStyle w:val="Bijschrift"/>
      </w:pPr>
      <w:bookmarkStart w:id="19" w:name="_Toc213320148"/>
      <w:r>
        <w:t xml:space="preserve">Figuur </w:t>
      </w:r>
      <w:r>
        <w:fldChar w:fldCharType="begin"/>
      </w:r>
      <w:r>
        <w:instrText xml:space="preserve"> SEQ Figuur \* ARABIC </w:instrText>
      </w:r>
      <w:r>
        <w:fldChar w:fldCharType="separate"/>
      </w:r>
      <w:r>
        <w:rPr>
          <w:noProof/>
        </w:rPr>
        <w:t>4</w:t>
      </w:r>
      <w:r>
        <w:fldChar w:fldCharType="end"/>
      </w:r>
      <w:r>
        <w:t xml:space="preserve">. </w:t>
      </w:r>
      <w:r w:rsidRPr="003747D3">
        <w:t xml:space="preserve">Schematische </w:t>
      </w:r>
      <w:r>
        <w:t>tekening grijper V0.3</w:t>
      </w:r>
      <w:bookmarkEnd w:id="19"/>
      <w:r>
        <w:tab/>
      </w:r>
      <w:bookmarkStart w:id="20" w:name="_Toc213320149"/>
      <w:r>
        <w:tab/>
      </w:r>
      <w:r>
        <w:tab/>
      </w:r>
      <w:r>
        <w:t xml:space="preserve">Figuur </w:t>
      </w:r>
      <w:r>
        <w:fldChar w:fldCharType="begin"/>
      </w:r>
      <w:r>
        <w:instrText xml:space="preserve"> SEQ Figuur \* ARABIC </w:instrText>
      </w:r>
      <w:r>
        <w:fldChar w:fldCharType="separate"/>
      </w:r>
      <w:r>
        <w:rPr>
          <w:noProof/>
        </w:rPr>
        <w:t>5</w:t>
      </w:r>
      <w:r>
        <w:fldChar w:fldCharType="end"/>
      </w:r>
      <w:r>
        <w:t xml:space="preserve">. </w:t>
      </w:r>
      <w:r w:rsidRPr="008A38E9">
        <w:t xml:space="preserve">Schematische </w:t>
      </w:r>
      <w:r>
        <w:t>tekening grijper V1.3</w:t>
      </w:r>
      <w:bookmarkEnd w:id="20"/>
    </w:p>
    <w:p w14:paraId="4C87D4C0" w14:textId="2DBAAD9E" w:rsidR="00D76708" w:rsidRPr="00017899" w:rsidRDefault="00017899" w:rsidP="00017899">
      <w:r>
        <w:t>Deze ontwerpen bleken effectief te zijn voor het oppakken van de dikkere bloemstelen. De dunnere bloemen hadden hier te veel bewegingsruimte over, waardoor ze te veel bewogen tijdens het verplaatsen van de bloem. Daarom wordt er momenteel gewerkt aan en nieuw ontwerp waarbij de holle vormingen in elkaar sluiten ongeacht de dikte van de steel.</w:t>
      </w:r>
    </w:p>
    <w:p w14:paraId="769B87F1" w14:textId="77777777" w:rsidR="005B169B" w:rsidRDefault="005B169B" w:rsidP="005B169B">
      <w:pPr>
        <w:rPr>
          <w:rFonts w:ascii="I Am Music" w:hAnsi="I Am Music"/>
        </w:rPr>
      </w:pPr>
      <w:r w:rsidRPr="00C531DB">
        <w:rPr>
          <w:rFonts w:ascii="I Am Music" w:hAnsi="I Am Music"/>
        </w:rPr>
        <w:t>En ze leefde nog lang en gelukkig</w:t>
      </w:r>
    </w:p>
    <w:p w14:paraId="4B7D62E4" w14:textId="3381D768" w:rsidR="00D76708" w:rsidRDefault="00D76708" w:rsidP="00D76708">
      <w:pPr>
        <w:keepNext/>
      </w:pPr>
    </w:p>
    <w:p w14:paraId="6DFE1165" w14:textId="0ED16267" w:rsidR="000E3D5A" w:rsidRDefault="000E3D5A" w:rsidP="00DE20C0">
      <w:r>
        <w:br w:type="page"/>
      </w:r>
    </w:p>
    <w:p w14:paraId="1B7BC58D" w14:textId="6F39D563" w:rsidR="005B169B" w:rsidRDefault="005B169B" w:rsidP="005B169B">
      <w:pPr>
        <w:pStyle w:val="Kop1"/>
      </w:pPr>
      <w:r>
        <w:t>Aanbevelingen</w:t>
      </w:r>
      <w:r>
        <w:br w:type="page"/>
      </w:r>
    </w:p>
    <w:p w14:paraId="58454FD7" w14:textId="70D44C30" w:rsidR="002C2443" w:rsidRPr="00454A9E" w:rsidRDefault="008F7569" w:rsidP="00454A9E">
      <w:pPr>
        <w:pStyle w:val="Kop1"/>
      </w:pPr>
      <w:r>
        <w:t>Bijlage</w:t>
      </w:r>
      <w:bookmarkEnd w:id="14"/>
    </w:p>
    <w:p w14:paraId="78B7A715" w14:textId="73530017" w:rsidR="0038612A" w:rsidRDefault="001F13E0" w:rsidP="008F7569">
      <w:r>
        <w:t>#Link naar onderzoek#</w:t>
      </w:r>
    </w:p>
    <w:p w14:paraId="271D5778" w14:textId="77777777" w:rsidR="002D36AA" w:rsidRDefault="002D36AA" w:rsidP="008F7569"/>
    <w:p w14:paraId="6B1ECB15" w14:textId="32DFE354" w:rsidR="002D36AA" w:rsidRDefault="002D36AA" w:rsidP="008F7569">
      <w:r>
        <w:t>#Lijst met afbeeldingen#</w:t>
      </w:r>
    </w:p>
    <w:p w14:paraId="4DA94A2A" w14:textId="2D43EE74" w:rsidR="00D76708" w:rsidRDefault="00D76708">
      <w:pPr>
        <w:pStyle w:val="Lijstmetafbeeldingen"/>
        <w:tabs>
          <w:tab w:val="right" w:leader="dot" w:pos="9062"/>
        </w:tabs>
        <w:rPr>
          <w:rFonts w:eastAsiaTheme="minorEastAsia"/>
          <w:noProof/>
          <w:kern w:val="2"/>
          <w:sz w:val="24"/>
          <w:szCs w:val="24"/>
          <w:lang w:eastAsia="nl-NL"/>
          <w14:ligatures w14:val="standardContextual"/>
        </w:rPr>
      </w:pPr>
      <w:r>
        <w:fldChar w:fldCharType="begin"/>
      </w:r>
      <w:r>
        <w:instrText xml:space="preserve"> TOC \h \z \c "Figuur" </w:instrText>
      </w:r>
      <w:r>
        <w:fldChar w:fldCharType="separate"/>
      </w:r>
      <w:hyperlink w:anchor="_Toc213320145" w:history="1">
        <w:r w:rsidRPr="00F02AB7">
          <w:rPr>
            <w:rStyle w:val="Hyperlink"/>
            <w:noProof/>
          </w:rPr>
          <w:t>Figuur 1. Eerste ontwerp flowdiagram</w:t>
        </w:r>
        <w:r>
          <w:rPr>
            <w:noProof/>
            <w:webHidden/>
          </w:rPr>
          <w:tab/>
        </w:r>
        <w:r>
          <w:rPr>
            <w:noProof/>
            <w:webHidden/>
          </w:rPr>
          <w:fldChar w:fldCharType="begin"/>
        </w:r>
        <w:r>
          <w:rPr>
            <w:noProof/>
            <w:webHidden/>
          </w:rPr>
          <w:instrText xml:space="preserve"> PAGEREF _Toc213320145 \h </w:instrText>
        </w:r>
        <w:r>
          <w:rPr>
            <w:noProof/>
            <w:webHidden/>
          </w:rPr>
        </w:r>
        <w:r>
          <w:rPr>
            <w:noProof/>
            <w:webHidden/>
          </w:rPr>
          <w:fldChar w:fldCharType="separate"/>
        </w:r>
        <w:r>
          <w:rPr>
            <w:noProof/>
            <w:webHidden/>
          </w:rPr>
          <w:t>10</w:t>
        </w:r>
        <w:r>
          <w:rPr>
            <w:noProof/>
            <w:webHidden/>
          </w:rPr>
          <w:fldChar w:fldCharType="end"/>
        </w:r>
      </w:hyperlink>
    </w:p>
    <w:p w14:paraId="728F0080" w14:textId="13C3384F" w:rsidR="00D76708" w:rsidRDefault="00D76708">
      <w:pPr>
        <w:pStyle w:val="Lijstmetafbeeldingen"/>
        <w:tabs>
          <w:tab w:val="right" w:leader="dot" w:pos="9062"/>
        </w:tabs>
        <w:rPr>
          <w:rFonts w:eastAsiaTheme="minorEastAsia"/>
          <w:noProof/>
          <w:kern w:val="2"/>
          <w:sz w:val="24"/>
          <w:szCs w:val="24"/>
          <w:lang w:eastAsia="nl-NL"/>
          <w14:ligatures w14:val="standardContextual"/>
        </w:rPr>
      </w:pPr>
      <w:hyperlink w:anchor="_Toc213320146" w:history="1">
        <w:r w:rsidRPr="00F02AB7">
          <w:rPr>
            <w:rStyle w:val="Hyperlink"/>
            <w:noProof/>
          </w:rPr>
          <w:t>Figuur 2. Flowdiagram Testopstelling verplaatsen nep hortensia's</w:t>
        </w:r>
        <w:r>
          <w:rPr>
            <w:noProof/>
            <w:webHidden/>
          </w:rPr>
          <w:tab/>
        </w:r>
        <w:r>
          <w:rPr>
            <w:noProof/>
            <w:webHidden/>
          </w:rPr>
          <w:fldChar w:fldCharType="begin"/>
        </w:r>
        <w:r>
          <w:rPr>
            <w:noProof/>
            <w:webHidden/>
          </w:rPr>
          <w:instrText xml:space="preserve"> PAGEREF _Toc213320146 \h </w:instrText>
        </w:r>
        <w:r>
          <w:rPr>
            <w:noProof/>
            <w:webHidden/>
          </w:rPr>
        </w:r>
        <w:r>
          <w:rPr>
            <w:noProof/>
            <w:webHidden/>
          </w:rPr>
          <w:fldChar w:fldCharType="separate"/>
        </w:r>
        <w:r>
          <w:rPr>
            <w:noProof/>
            <w:webHidden/>
          </w:rPr>
          <w:t>10</w:t>
        </w:r>
        <w:r>
          <w:rPr>
            <w:noProof/>
            <w:webHidden/>
          </w:rPr>
          <w:fldChar w:fldCharType="end"/>
        </w:r>
      </w:hyperlink>
    </w:p>
    <w:p w14:paraId="73133299" w14:textId="05A33E0C" w:rsidR="00D76708" w:rsidRDefault="00D76708">
      <w:pPr>
        <w:pStyle w:val="Lijstmetafbeeldingen"/>
        <w:tabs>
          <w:tab w:val="right" w:leader="dot" w:pos="9062"/>
        </w:tabs>
        <w:rPr>
          <w:rFonts w:eastAsiaTheme="minorEastAsia"/>
          <w:noProof/>
          <w:kern w:val="2"/>
          <w:sz w:val="24"/>
          <w:szCs w:val="24"/>
          <w:lang w:eastAsia="nl-NL"/>
          <w14:ligatures w14:val="standardContextual"/>
        </w:rPr>
      </w:pPr>
      <w:hyperlink w:anchor="_Toc213320147" w:history="1">
        <w:r w:rsidRPr="00F02AB7">
          <w:rPr>
            <w:rStyle w:val="Hyperlink"/>
            <w:noProof/>
          </w:rPr>
          <w:t>Figuur 3. Flowdiagram controller movement</w:t>
        </w:r>
        <w:r>
          <w:rPr>
            <w:noProof/>
            <w:webHidden/>
          </w:rPr>
          <w:tab/>
        </w:r>
        <w:r>
          <w:rPr>
            <w:noProof/>
            <w:webHidden/>
          </w:rPr>
          <w:fldChar w:fldCharType="begin"/>
        </w:r>
        <w:r>
          <w:rPr>
            <w:noProof/>
            <w:webHidden/>
          </w:rPr>
          <w:instrText xml:space="preserve"> PAGEREF _Toc213320147 \h </w:instrText>
        </w:r>
        <w:r>
          <w:rPr>
            <w:noProof/>
            <w:webHidden/>
          </w:rPr>
        </w:r>
        <w:r>
          <w:rPr>
            <w:noProof/>
            <w:webHidden/>
          </w:rPr>
          <w:fldChar w:fldCharType="separate"/>
        </w:r>
        <w:r>
          <w:rPr>
            <w:noProof/>
            <w:webHidden/>
          </w:rPr>
          <w:t>11</w:t>
        </w:r>
        <w:r>
          <w:rPr>
            <w:noProof/>
            <w:webHidden/>
          </w:rPr>
          <w:fldChar w:fldCharType="end"/>
        </w:r>
      </w:hyperlink>
    </w:p>
    <w:p w14:paraId="4288FA6A" w14:textId="0D8BE101" w:rsidR="00D76708" w:rsidRDefault="00D76708">
      <w:pPr>
        <w:pStyle w:val="Lijstmetafbeeldingen"/>
        <w:tabs>
          <w:tab w:val="right" w:leader="dot" w:pos="9062"/>
        </w:tabs>
        <w:rPr>
          <w:rFonts w:eastAsiaTheme="minorEastAsia"/>
          <w:noProof/>
          <w:kern w:val="2"/>
          <w:sz w:val="24"/>
          <w:szCs w:val="24"/>
          <w:lang w:eastAsia="nl-NL"/>
          <w14:ligatures w14:val="standardContextual"/>
        </w:rPr>
      </w:pPr>
      <w:hyperlink w:anchor="_Toc213320148" w:history="1">
        <w:r w:rsidRPr="00F02AB7">
          <w:rPr>
            <w:rStyle w:val="Hyperlink"/>
            <w:noProof/>
          </w:rPr>
          <w:t>Figuur 4. Schematische tekening grijper V0.3</w:t>
        </w:r>
        <w:r>
          <w:rPr>
            <w:noProof/>
            <w:webHidden/>
          </w:rPr>
          <w:tab/>
        </w:r>
        <w:r>
          <w:rPr>
            <w:noProof/>
            <w:webHidden/>
          </w:rPr>
          <w:fldChar w:fldCharType="begin"/>
        </w:r>
        <w:r>
          <w:rPr>
            <w:noProof/>
            <w:webHidden/>
          </w:rPr>
          <w:instrText xml:space="preserve"> PAGEREF _Toc213320148 \h </w:instrText>
        </w:r>
        <w:r>
          <w:rPr>
            <w:noProof/>
            <w:webHidden/>
          </w:rPr>
        </w:r>
        <w:r>
          <w:rPr>
            <w:noProof/>
            <w:webHidden/>
          </w:rPr>
          <w:fldChar w:fldCharType="separate"/>
        </w:r>
        <w:r>
          <w:rPr>
            <w:noProof/>
            <w:webHidden/>
          </w:rPr>
          <w:t>11</w:t>
        </w:r>
        <w:r>
          <w:rPr>
            <w:noProof/>
            <w:webHidden/>
          </w:rPr>
          <w:fldChar w:fldCharType="end"/>
        </w:r>
      </w:hyperlink>
    </w:p>
    <w:p w14:paraId="1BFB7E77" w14:textId="40B2CF1B" w:rsidR="00D76708" w:rsidRDefault="00D76708">
      <w:pPr>
        <w:pStyle w:val="Lijstmetafbeeldingen"/>
        <w:tabs>
          <w:tab w:val="right" w:leader="dot" w:pos="9062"/>
        </w:tabs>
        <w:rPr>
          <w:rFonts w:eastAsiaTheme="minorEastAsia"/>
          <w:noProof/>
          <w:kern w:val="2"/>
          <w:sz w:val="24"/>
          <w:szCs w:val="24"/>
          <w:lang w:eastAsia="nl-NL"/>
          <w14:ligatures w14:val="standardContextual"/>
        </w:rPr>
      </w:pPr>
      <w:hyperlink w:anchor="_Toc213320149" w:history="1">
        <w:r w:rsidRPr="00F02AB7">
          <w:rPr>
            <w:rStyle w:val="Hyperlink"/>
            <w:noProof/>
          </w:rPr>
          <w:t>Figuur 5. Schematische tekening grijper V1.3</w:t>
        </w:r>
        <w:r>
          <w:rPr>
            <w:noProof/>
            <w:webHidden/>
          </w:rPr>
          <w:tab/>
        </w:r>
        <w:r>
          <w:rPr>
            <w:noProof/>
            <w:webHidden/>
          </w:rPr>
          <w:fldChar w:fldCharType="begin"/>
        </w:r>
        <w:r>
          <w:rPr>
            <w:noProof/>
            <w:webHidden/>
          </w:rPr>
          <w:instrText xml:space="preserve"> PAGEREF _Toc213320149 \h </w:instrText>
        </w:r>
        <w:r>
          <w:rPr>
            <w:noProof/>
            <w:webHidden/>
          </w:rPr>
        </w:r>
        <w:r>
          <w:rPr>
            <w:noProof/>
            <w:webHidden/>
          </w:rPr>
          <w:fldChar w:fldCharType="separate"/>
        </w:r>
        <w:r>
          <w:rPr>
            <w:noProof/>
            <w:webHidden/>
          </w:rPr>
          <w:t>11</w:t>
        </w:r>
        <w:r>
          <w:rPr>
            <w:noProof/>
            <w:webHidden/>
          </w:rPr>
          <w:fldChar w:fldCharType="end"/>
        </w:r>
      </w:hyperlink>
    </w:p>
    <w:p w14:paraId="4633A202" w14:textId="1A2F596C" w:rsidR="00C531DB" w:rsidRDefault="00D76708" w:rsidP="008F7569">
      <w:r>
        <w:fldChar w:fldCharType="end"/>
      </w:r>
    </w:p>
    <w:p w14:paraId="5C53DB9F" w14:textId="2E8F0B7C" w:rsidR="00C531DB" w:rsidRPr="008F7569" w:rsidRDefault="00C531DB" w:rsidP="008F7569"/>
    <w:sectPr w:rsidR="00C531DB" w:rsidRPr="008F7569" w:rsidSect="001F3E2D">
      <w:footerReference w:type="default" r:id="rId22"/>
      <w:foot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1FE0A" w14:textId="77777777" w:rsidR="00171335" w:rsidRDefault="00171335" w:rsidP="0065524C">
      <w:pPr>
        <w:spacing w:after="0" w:line="240" w:lineRule="auto"/>
      </w:pPr>
      <w:r>
        <w:separator/>
      </w:r>
    </w:p>
  </w:endnote>
  <w:endnote w:type="continuationSeparator" w:id="0">
    <w:p w14:paraId="219885D6" w14:textId="77777777" w:rsidR="00171335" w:rsidRDefault="00171335" w:rsidP="00655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 Am Music">
    <w:panose1 w:val="02000503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2DFD" w14:textId="77777777" w:rsidR="009265AB" w:rsidRDefault="009265AB">
    <w:pPr>
      <w:pStyle w:val="Voettekst"/>
    </w:pPr>
  </w:p>
  <w:sdt>
    <w:sdtPr>
      <w:id w:val="2004006281"/>
      <w:docPartObj>
        <w:docPartGallery w:val="Page Numbers (Bottom of Page)"/>
        <w:docPartUnique/>
      </w:docPartObj>
    </w:sdtPr>
    <w:sdtEndPr/>
    <w:sdtContent>
      <w:p w14:paraId="452020F2" w14:textId="77777777" w:rsidR="009265AB" w:rsidRDefault="009265AB" w:rsidP="009E4E42">
        <w:pPr>
          <w:pStyle w:val="Voettekst"/>
          <w:pBdr>
            <w:bottom w:val="single" w:sz="6" w:space="1" w:color="auto"/>
          </w:pBdr>
          <w:jc w:val="center"/>
        </w:pPr>
      </w:p>
      <w:p w14:paraId="7C9CBC2D" w14:textId="77777777" w:rsidR="009265AB" w:rsidRDefault="009265AB" w:rsidP="009E4E42">
        <w:pPr>
          <w:pStyle w:val="Voettekst"/>
          <w:tabs>
            <w:tab w:val="left" w:pos="468"/>
            <w:tab w:val="left" w:pos="1234"/>
          </w:tabs>
          <w:rPr>
            <w:i/>
          </w:rPr>
        </w:pPr>
        <w:r>
          <w:rPr>
            <w:noProof/>
            <w:lang w:val="en-US"/>
          </w:rPr>
          <w:drawing>
            <wp:anchor distT="0" distB="0" distL="114300" distR="114300" simplePos="0" relativeHeight="251667456" behindDoc="0" locked="0" layoutInCell="1" allowOverlap="1" wp14:anchorId="44BD94A5" wp14:editId="37FC4EA4">
              <wp:simplePos x="0" y="0"/>
              <wp:positionH relativeFrom="margin">
                <wp:align>left</wp:align>
              </wp:positionH>
              <wp:positionV relativeFrom="paragraph">
                <wp:posOffset>8900</wp:posOffset>
              </wp:positionV>
              <wp:extent cx="504825" cy="560070"/>
              <wp:effectExtent l="0" t="0" r="9525" b="0"/>
              <wp:wrapSquare wrapText="bothSides"/>
              <wp:docPr id="1670583685" name="Afbeelding 167058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23EC0981" w14:textId="7D8BDAF7" w:rsidR="009265AB" w:rsidRDefault="005B169B" w:rsidP="003321CE">
        <w:pPr>
          <w:pStyle w:val="Voettekst"/>
          <w:tabs>
            <w:tab w:val="left" w:pos="468"/>
            <w:tab w:val="left" w:pos="1234"/>
          </w:tabs>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0888"/>
      <w:docPartObj>
        <w:docPartGallery w:val="Page Numbers (Bottom of Page)"/>
        <w:docPartUnique/>
      </w:docPartObj>
    </w:sdtPr>
    <w:sdtEndPr/>
    <w:sdtContent>
      <w:p w14:paraId="62E82FD9" w14:textId="77777777" w:rsidR="00821EEA" w:rsidRDefault="00821EEA" w:rsidP="00821EEA">
        <w:pPr>
          <w:pStyle w:val="Voettekst"/>
          <w:pBdr>
            <w:bottom w:val="single" w:sz="6" w:space="1" w:color="auto"/>
          </w:pBdr>
          <w:jc w:val="center"/>
        </w:pPr>
      </w:p>
      <w:p w14:paraId="00807439" w14:textId="77777777" w:rsidR="00EB7199" w:rsidRDefault="00821EEA" w:rsidP="00821EEA">
        <w:pPr>
          <w:pStyle w:val="Voettekst"/>
          <w:tabs>
            <w:tab w:val="left" w:pos="468"/>
            <w:tab w:val="left" w:pos="1234"/>
          </w:tabs>
          <w:rPr>
            <w:i/>
          </w:rPr>
        </w:pPr>
        <w:r>
          <w:rPr>
            <w:noProof/>
            <w:lang w:val="en-US"/>
          </w:rPr>
          <w:drawing>
            <wp:anchor distT="0" distB="0" distL="114300" distR="114300" simplePos="0" relativeHeight="251663872" behindDoc="0" locked="0" layoutInCell="1" allowOverlap="1" wp14:anchorId="6561B51B" wp14:editId="706DAA3E">
              <wp:simplePos x="0" y="0"/>
              <wp:positionH relativeFrom="margin">
                <wp:posOffset>-4445</wp:posOffset>
              </wp:positionH>
              <wp:positionV relativeFrom="paragraph">
                <wp:posOffset>166370</wp:posOffset>
              </wp:positionV>
              <wp:extent cx="1458000" cy="262800"/>
              <wp:effectExtent l="0" t="0" r="0" b="4445"/>
              <wp:wrapSquare wrapText="bothSides"/>
              <wp:docPr id="6" name="Afbeelding 15" descr="4More all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More alleen.png"/>
                      <pic:cNvPicPr/>
                    </pic:nvPicPr>
                    <pic:blipFill>
                      <a:blip r:embed="rId1"/>
                      <a:stretch>
                        <a:fillRect/>
                      </a:stretch>
                    </pic:blipFill>
                    <pic:spPr>
                      <a:xfrm>
                        <a:off x="0" y="0"/>
                        <a:ext cx="1458000" cy="262800"/>
                      </a:xfrm>
                      <a:prstGeom prst="rect">
                        <a:avLst/>
                      </a:prstGeom>
                    </pic:spPr>
                  </pic:pic>
                </a:graphicData>
              </a:graphic>
              <wp14:sizeRelH relativeFrom="margin">
                <wp14:pctWidth>0</wp14:pctWidth>
              </wp14:sizeRelH>
              <wp14:sizeRelV relativeFrom="margin">
                <wp14:pctHeight>0</wp14:pctHeight>
              </wp14:sizeRelV>
            </wp:anchor>
          </w:drawing>
        </w:r>
      </w:p>
      <w:p w14:paraId="5AF76F25" w14:textId="15C24621" w:rsidR="001F3E2D" w:rsidRPr="00821EEA" w:rsidRDefault="00821EEA" w:rsidP="00EB7199">
        <w:pPr>
          <w:pStyle w:val="Voettekst"/>
          <w:tabs>
            <w:tab w:val="left" w:pos="468"/>
            <w:tab w:val="left" w:pos="1234"/>
          </w:tabs>
          <w:jc w:val="center"/>
        </w:pPr>
        <w:r w:rsidRPr="005956E6">
          <w:rPr>
            <w:i/>
          </w:rPr>
          <w:fldChar w:fldCharType="begin"/>
        </w:r>
        <w:r w:rsidRPr="005956E6">
          <w:rPr>
            <w:i/>
          </w:rPr>
          <w:instrText xml:space="preserve"> TITLE  \* FirstCap  \* MERGEFORMAT </w:instrText>
        </w:r>
        <w:r w:rsidRPr="005956E6">
          <w:rPr>
            <w:i/>
          </w:rPr>
          <w:fldChar w:fldCharType="separate"/>
        </w:r>
        <w:r w:rsidR="00B416AC">
          <w:rPr>
            <w:i/>
          </w:rPr>
          <w:t>[Titel van document]</w:t>
        </w:r>
        <w:r w:rsidRPr="005956E6">
          <w:rPr>
            <w:i/>
          </w:rPr>
          <w:fldChar w:fldCharType="end"/>
        </w:r>
        <w:r w:rsidRPr="005956E6">
          <w:rPr>
            <w:noProof/>
          </w:rPr>
          <mc:AlternateContent>
            <mc:Choice Requires="wps">
              <w:drawing>
                <wp:anchor distT="0" distB="0" distL="114300" distR="114300" simplePos="0" relativeHeight="251661824" behindDoc="0" locked="0" layoutInCell="1" allowOverlap="1" wp14:anchorId="3A28F9C5" wp14:editId="5102CE1C">
                  <wp:simplePos x="0" y="0"/>
                  <wp:positionH relativeFrom="rightMargin">
                    <wp:posOffset>192722</wp:posOffset>
                  </wp:positionH>
                  <wp:positionV relativeFrom="bottomMargin">
                    <wp:posOffset>353695</wp:posOffset>
                  </wp:positionV>
                  <wp:extent cx="514350" cy="191770"/>
                  <wp:effectExtent l="0" t="0" r="0" b="17780"/>
                  <wp:wrapNone/>
                  <wp:docPr id="5"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9C6B1DC" w14:textId="77777777" w:rsidR="00821EEA" w:rsidRPr="001F3E2D" w:rsidRDefault="00821EEA" w:rsidP="008570AD">
                              <w:pPr>
                                <w:jc w:val="center"/>
                                <w:rPr>
                                  <w:color w:val="000000" w:themeColor="text1"/>
                                </w:rPr>
                              </w:pPr>
                              <w:r w:rsidRPr="001F3E2D">
                                <w:rPr>
                                  <w:color w:val="000000" w:themeColor="text1"/>
                                </w:rPr>
                                <w:fldChar w:fldCharType="begin"/>
                              </w:r>
                              <w:r w:rsidRPr="001F3E2D">
                                <w:rPr>
                                  <w:color w:val="000000" w:themeColor="text1"/>
                                </w:rPr>
                                <w:instrText>PAGE   \* MERGEFORMAT</w:instrText>
                              </w:r>
                              <w:r w:rsidRPr="001F3E2D">
                                <w:rPr>
                                  <w:color w:val="000000" w:themeColor="text1"/>
                                </w:rPr>
                                <w:fldChar w:fldCharType="separate"/>
                              </w:r>
                              <w:r w:rsidRPr="001F3E2D">
                                <w:rPr>
                                  <w:color w:val="000000" w:themeColor="text1"/>
                                </w:rPr>
                                <w:t>2</w:t>
                              </w:r>
                              <w:r w:rsidRPr="001F3E2D">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A28F9C5" id="Rechthoek 5" o:spid="_x0000_s1028" style="position:absolute;left:0;text-align:left;margin-left:15.15pt;margin-top:27.85pt;width:40.5pt;height:15.1pt;rotation:180;flip:x;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og5AEAAKc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" filled="f" fillcolor="#c0504d" stroked="f" strokecolor="#5c83b4" strokeweight="2.25pt">
                  <v:textbox inset=",0,,0">
                    <w:txbxContent>
                      <w:p w14:paraId="39C6B1DC" w14:textId="77777777" w:rsidR="00821EEA" w:rsidRPr="001F3E2D" w:rsidRDefault="00821EEA" w:rsidP="008570AD">
                        <w:pPr>
                          <w:jc w:val="center"/>
                          <w:rPr>
                            <w:color w:val="000000" w:themeColor="text1"/>
                          </w:rPr>
                        </w:pPr>
                        <w:r w:rsidRPr="001F3E2D">
                          <w:rPr>
                            <w:color w:val="000000" w:themeColor="text1"/>
                          </w:rPr>
                          <w:fldChar w:fldCharType="begin"/>
                        </w:r>
                        <w:r w:rsidRPr="001F3E2D">
                          <w:rPr>
                            <w:color w:val="000000" w:themeColor="text1"/>
                          </w:rPr>
                          <w:instrText>PAGE   \* MERGEFORMAT</w:instrText>
                        </w:r>
                        <w:r w:rsidRPr="001F3E2D">
                          <w:rPr>
                            <w:color w:val="000000" w:themeColor="text1"/>
                          </w:rPr>
                          <w:fldChar w:fldCharType="separate"/>
                        </w:r>
                        <w:r w:rsidRPr="001F3E2D">
                          <w:rPr>
                            <w:color w:val="000000" w:themeColor="text1"/>
                          </w:rPr>
                          <w:t>2</w:t>
                        </w:r>
                        <w:r w:rsidRPr="001F3E2D">
                          <w:rPr>
                            <w:color w:val="000000" w:themeColor="text1"/>
                          </w:rPr>
                          <w:fldChar w:fldCharType="end"/>
                        </w:r>
                      </w:p>
                    </w:txbxContent>
                  </v:textbox>
                  <w10:wrap anchorx="margin" anchory="margin"/>
                </v:rect>
              </w:pict>
            </mc:Fallback>
          </mc:AlternateContent>
        </w:r>
        <w:r>
          <w:rPr>
            <w:i/>
          </w:rPr>
          <w:t xml:space="preserve"> </w:t>
        </w:r>
        <w:r w:rsidRPr="005956E6">
          <w:t>-</w:t>
        </w:r>
        <w:r>
          <w:rPr>
            <w:b/>
          </w:rPr>
          <w:t xml:space="preserve"> </w:t>
        </w:r>
        <w:r w:rsidRPr="005956E6">
          <w:rPr>
            <w:b/>
          </w:rPr>
          <w:fldChar w:fldCharType="begin"/>
        </w:r>
        <w:r w:rsidRPr="005956E6">
          <w:rPr>
            <w:b/>
          </w:rPr>
          <w:instrText xml:space="preserve"> STYLEREF  "Kop 1"  \* MERGEFORMAT </w:instrText>
        </w:r>
        <w:r w:rsidR="005B169B">
          <w:rPr>
            <w:b/>
          </w:rPr>
          <w:fldChar w:fldCharType="separate"/>
        </w:r>
        <w:r w:rsidR="005B169B">
          <w:rPr>
            <w:b/>
            <w:noProof/>
          </w:rPr>
          <w:t>Bijlage</w:t>
        </w:r>
        <w:r w:rsidRPr="005956E6">
          <w:rPr>
            <w:b/>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7080"/>
      <w:docPartObj>
        <w:docPartGallery w:val="Page Numbers (Bottom of Page)"/>
        <w:docPartUnique/>
      </w:docPartObj>
    </w:sdtPr>
    <w:sdtEndPr/>
    <w:sdtContent>
      <w:p w14:paraId="1733F154" w14:textId="77777777" w:rsidR="005956E6" w:rsidRDefault="005956E6" w:rsidP="005956E6">
        <w:pPr>
          <w:pStyle w:val="Voettekst"/>
          <w:pBdr>
            <w:bottom w:val="single" w:sz="6" w:space="1" w:color="auto"/>
          </w:pBdr>
          <w:jc w:val="center"/>
        </w:pPr>
      </w:p>
      <w:p w14:paraId="3EBDDDCF" w14:textId="77777777" w:rsidR="00EB7199" w:rsidRDefault="00392714" w:rsidP="00821EEA">
        <w:pPr>
          <w:pStyle w:val="Voettekst"/>
          <w:tabs>
            <w:tab w:val="left" w:pos="468"/>
            <w:tab w:val="left" w:pos="1234"/>
          </w:tabs>
          <w:rPr>
            <w:i/>
          </w:rPr>
        </w:pPr>
        <w:r>
          <w:rPr>
            <w:noProof/>
            <w:lang w:val="en-US"/>
          </w:rPr>
          <w:drawing>
            <wp:anchor distT="0" distB="0" distL="114300" distR="114300" simplePos="0" relativeHeight="251669504" behindDoc="0" locked="0" layoutInCell="1" allowOverlap="1" wp14:anchorId="73A9F650" wp14:editId="5A5B5BB7">
              <wp:simplePos x="0" y="0"/>
              <wp:positionH relativeFrom="margin">
                <wp:align>left</wp:align>
              </wp:positionH>
              <wp:positionV relativeFrom="paragraph">
                <wp:posOffset>6407</wp:posOffset>
              </wp:positionV>
              <wp:extent cx="504825" cy="560070"/>
              <wp:effectExtent l="0" t="0" r="9525" b="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14F3342E" w14:textId="27023E9D" w:rsidR="00282CE2" w:rsidRDefault="005956E6" w:rsidP="00EB7199">
        <w:pPr>
          <w:pStyle w:val="Voettekst"/>
          <w:tabs>
            <w:tab w:val="left" w:pos="468"/>
            <w:tab w:val="left" w:pos="1234"/>
          </w:tabs>
          <w:jc w:val="center"/>
        </w:pPr>
        <w:r w:rsidRPr="005956E6">
          <w:rPr>
            <w:i/>
          </w:rPr>
          <w:fldChar w:fldCharType="begin"/>
        </w:r>
        <w:r w:rsidRPr="005956E6">
          <w:rPr>
            <w:i/>
          </w:rPr>
          <w:instrText xml:space="preserve"> TITLE  \* FirstCap  \* MERGEFORMAT </w:instrText>
        </w:r>
        <w:r w:rsidRPr="005956E6">
          <w:rPr>
            <w:i/>
          </w:rPr>
          <w:fldChar w:fldCharType="separate"/>
        </w:r>
        <w:r w:rsidR="00B416AC">
          <w:rPr>
            <w:i/>
          </w:rPr>
          <w:t>[Titel van document]</w:t>
        </w:r>
        <w:r w:rsidRPr="005956E6">
          <w:rPr>
            <w:i/>
          </w:rPr>
          <w:fldChar w:fldCharType="end"/>
        </w:r>
        <w:r w:rsidR="00282CE2" w:rsidRPr="005956E6">
          <w:rPr>
            <w:noProof/>
          </w:rPr>
          <mc:AlternateContent>
            <mc:Choice Requires="wps">
              <w:drawing>
                <wp:anchor distT="0" distB="0" distL="114300" distR="114300" simplePos="0" relativeHeight="251650560" behindDoc="0" locked="0" layoutInCell="1" allowOverlap="1" wp14:anchorId="7DDA50AC" wp14:editId="3B55C47B">
                  <wp:simplePos x="0" y="0"/>
                  <wp:positionH relativeFrom="rightMargin">
                    <wp:posOffset>192722</wp:posOffset>
                  </wp:positionH>
                  <wp:positionV relativeFrom="bottomMargin">
                    <wp:posOffset>353695</wp:posOffset>
                  </wp:positionV>
                  <wp:extent cx="514350" cy="191770"/>
                  <wp:effectExtent l="0" t="0" r="0" b="17780"/>
                  <wp:wrapNone/>
                  <wp:docPr id="12" name="Rechthoe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ABB13B" w14:textId="77777777" w:rsidR="00282CE2" w:rsidRPr="001F3E2D" w:rsidRDefault="00282CE2" w:rsidP="008570AD">
                              <w:pPr>
                                <w:jc w:val="center"/>
                                <w:rPr>
                                  <w:color w:val="000000" w:themeColor="text1"/>
                                </w:rPr>
                              </w:pPr>
                              <w:r w:rsidRPr="001F3E2D">
                                <w:rPr>
                                  <w:color w:val="000000" w:themeColor="text1"/>
                                </w:rPr>
                                <w:fldChar w:fldCharType="begin"/>
                              </w:r>
                              <w:r w:rsidRPr="001F3E2D">
                                <w:rPr>
                                  <w:color w:val="000000" w:themeColor="text1"/>
                                </w:rPr>
                                <w:instrText>PAGE   \* MERGEFORMAT</w:instrText>
                              </w:r>
                              <w:r w:rsidRPr="001F3E2D">
                                <w:rPr>
                                  <w:color w:val="000000" w:themeColor="text1"/>
                                </w:rPr>
                                <w:fldChar w:fldCharType="separate"/>
                              </w:r>
                              <w:r w:rsidRPr="001F3E2D">
                                <w:rPr>
                                  <w:color w:val="000000" w:themeColor="text1"/>
                                </w:rPr>
                                <w:t>2</w:t>
                              </w:r>
                              <w:r w:rsidRPr="001F3E2D">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DDA50AC" id="Rechthoek 12" o:spid="_x0000_s1029" style="position:absolute;left:0;text-align:left;margin-left:15.15pt;margin-top:27.85pt;width:40.5pt;height:15.1pt;rotation:180;flip:x;z-index:251650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au5wEAAK4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" filled="f" fillcolor="#c0504d" stroked="f" strokecolor="#5c83b4" strokeweight="2.25pt">
                  <v:textbox inset=",0,,0">
                    <w:txbxContent>
                      <w:p w14:paraId="61ABB13B" w14:textId="77777777" w:rsidR="00282CE2" w:rsidRPr="001F3E2D" w:rsidRDefault="00282CE2" w:rsidP="008570AD">
                        <w:pPr>
                          <w:jc w:val="center"/>
                          <w:rPr>
                            <w:color w:val="000000" w:themeColor="text1"/>
                          </w:rPr>
                        </w:pPr>
                        <w:r w:rsidRPr="001F3E2D">
                          <w:rPr>
                            <w:color w:val="000000" w:themeColor="text1"/>
                          </w:rPr>
                          <w:fldChar w:fldCharType="begin"/>
                        </w:r>
                        <w:r w:rsidRPr="001F3E2D">
                          <w:rPr>
                            <w:color w:val="000000" w:themeColor="text1"/>
                          </w:rPr>
                          <w:instrText>PAGE   \* MERGEFORMAT</w:instrText>
                        </w:r>
                        <w:r w:rsidRPr="001F3E2D">
                          <w:rPr>
                            <w:color w:val="000000" w:themeColor="text1"/>
                          </w:rPr>
                          <w:fldChar w:fldCharType="separate"/>
                        </w:r>
                        <w:r w:rsidRPr="001F3E2D">
                          <w:rPr>
                            <w:color w:val="000000" w:themeColor="text1"/>
                          </w:rPr>
                          <w:t>2</w:t>
                        </w:r>
                        <w:r w:rsidRPr="001F3E2D">
                          <w:rPr>
                            <w:color w:val="000000" w:themeColor="text1"/>
                          </w:rPr>
                          <w:fldChar w:fldCharType="end"/>
                        </w:r>
                      </w:p>
                    </w:txbxContent>
                  </v:textbox>
                  <w10:wrap anchorx="margin" anchory="margin"/>
                </v:rect>
              </w:pict>
            </mc:Fallback>
          </mc:AlternateContent>
        </w:r>
        <w:r>
          <w:rPr>
            <w:i/>
          </w:rPr>
          <w:t xml:space="preserve"> </w:t>
        </w:r>
        <w:r w:rsidRPr="005956E6">
          <w:t>-</w:t>
        </w:r>
        <w:r>
          <w:rPr>
            <w:b/>
          </w:rPr>
          <w:t xml:space="preserve"> </w:t>
        </w:r>
        <w:r w:rsidRPr="005956E6">
          <w:rPr>
            <w:b/>
          </w:rPr>
          <w:fldChar w:fldCharType="begin"/>
        </w:r>
        <w:r w:rsidRPr="005956E6">
          <w:rPr>
            <w:b/>
          </w:rPr>
          <w:instrText xml:space="preserve"> STYLEREF  "Kop 1"  \* MERGEFORMAT </w:instrText>
        </w:r>
        <w:r w:rsidRPr="005956E6">
          <w:rPr>
            <w:b/>
          </w:rPr>
          <w:fldChar w:fldCharType="separate"/>
        </w:r>
        <w:r w:rsidR="00C531DB">
          <w:rPr>
            <w:b/>
            <w:noProof/>
          </w:rPr>
          <w:t>Stagebedrijf</w:t>
        </w:r>
        <w:r w:rsidRPr="005956E6">
          <w:rPr>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FB2C" w14:textId="77777777" w:rsidR="00171335" w:rsidRDefault="00171335" w:rsidP="0065524C">
      <w:pPr>
        <w:spacing w:after="0" w:line="240" w:lineRule="auto"/>
      </w:pPr>
      <w:r>
        <w:separator/>
      </w:r>
    </w:p>
  </w:footnote>
  <w:footnote w:type="continuationSeparator" w:id="0">
    <w:p w14:paraId="527729DC" w14:textId="77777777" w:rsidR="00171335" w:rsidRDefault="00171335" w:rsidP="006552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EDB3" w14:textId="77777777" w:rsidR="009265AB" w:rsidRPr="0065524C" w:rsidRDefault="009265AB" w:rsidP="00282CE2">
    <w:pPr>
      <w:pStyle w:val="Koptekst"/>
      <w:tabs>
        <w:tab w:val="left" w:pos="7967"/>
      </w:tabs>
      <w:rPr>
        <w:b/>
      </w:rPr>
    </w:pPr>
    <w:r>
      <w:rPr>
        <w:b/>
      </w:rPr>
      <w:tab/>
    </w:r>
    <w:r>
      <w:rPr>
        <w:b/>
      </w:rPr>
      <w:tab/>
    </w:r>
    <w:r>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03FB" w14:textId="77777777" w:rsidR="009265AB" w:rsidRDefault="009265AB" w:rsidP="00282CE2">
    <w:pPr>
      <w:pStyle w:val="Koptekst"/>
      <w:tabs>
        <w:tab w:val="clear" w:pos="4536"/>
        <w:tab w:val="clear" w:pos="9072"/>
        <w:tab w:val="left" w:pos="192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6A25C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1.25pt;height:11.25pt" o:bullet="t">
        <v:imagedata r:id="rId1" o:title="msoE8FB"/>
      </v:shape>
    </w:pict>
  </w:numPicBullet>
  <w:abstractNum w:abstractNumId="0" w15:restartNumberingAfterBreak="0">
    <w:nsid w:val="13404371"/>
    <w:multiLevelType w:val="hybridMultilevel"/>
    <w:tmpl w:val="FB42B5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C233139"/>
    <w:multiLevelType w:val="hybridMultilevel"/>
    <w:tmpl w:val="3D8A2E98"/>
    <w:lvl w:ilvl="0" w:tplc="04130001">
      <w:start w:val="1"/>
      <w:numFmt w:val="bullet"/>
      <w:lvlText w:val=""/>
      <w:lvlJc w:val="left"/>
      <w:pPr>
        <w:ind w:left="9360" w:hanging="360"/>
      </w:pPr>
      <w:rPr>
        <w:rFonts w:ascii="Symbol" w:hAnsi="Symbol" w:hint="default"/>
      </w:rPr>
    </w:lvl>
    <w:lvl w:ilvl="1" w:tplc="04130003" w:tentative="1">
      <w:start w:val="1"/>
      <w:numFmt w:val="bullet"/>
      <w:lvlText w:val="o"/>
      <w:lvlJc w:val="left"/>
      <w:pPr>
        <w:ind w:left="10080" w:hanging="360"/>
      </w:pPr>
      <w:rPr>
        <w:rFonts w:ascii="Courier New" w:hAnsi="Courier New" w:cs="Courier New" w:hint="default"/>
      </w:rPr>
    </w:lvl>
    <w:lvl w:ilvl="2" w:tplc="04130005" w:tentative="1">
      <w:start w:val="1"/>
      <w:numFmt w:val="bullet"/>
      <w:lvlText w:val=""/>
      <w:lvlJc w:val="left"/>
      <w:pPr>
        <w:ind w:left="10800" w:hanging="360"/>
      </w:pPr>
      <w:rPr>
        <w:rFonts w:ascii="Wingdings" w:hAnsi="Wingdings" w:hint="default"/>
      </w:rPr>
    </w:lvl>
    <w:lvl w:ilvl="3" w:tplc="04130001" w:tentative="1">
      <w:start w:val="1"/>
      <w:numFmt w:val="bullet"/>
      <w:lvlText w:val=""/>
      <w:lvlJc w:val="left"/>
      <w:pPr>
        <w:ind w:left="11520" w:hanging="360"/>
      </w:pPr>
      <w:rPr>
        <w:rFonts w:ascii="Symbol" w:hAnsi="Symbol" w:hint="default"/>
      </w:rPr>
    </w:lvl>
    <w:lvl w:ilvl="4" w:tplc="04130003" w:tentative="1">
      <w:start w:val="1"/>
      <w:numFmt w:val="bullet"/>
      <w:lvlText w:val="o"/>
      <w:lvlJc w:val="left"/>
      <w:pPr>
        <w:ind w:left="12240" w:hanging="360"/>
      </w:pPr>
      <w:rPr>
        <w:rFonts w:ascii="Courier New" w:hAnsi="Courier New" w:cs="Courier New" w:hint="default"/>
      </w:rPr>
    </w:lvl>
    <w:lvl w:ilvl="5" w:tplc="04130005" w:tentative="1">
      <w:start w:val="1"/>
      <w:numFmt w:val="bullet"/>
      <w:lvlText w:val=""/>
      <w:lvlJc w:val="left"/>
      <w:pPr>
        <w:ind w:left="12960" w:hanging="360"/>
      </w:pPr>
      <w:rPr>
        <w:rFonts w:ascii="Wingdings" w:hAnsi="Wingdings" w:hint="default"/>
      </w:rPr>
    </w:lvl>
    <w:lvl w:ilvl="6" w:tplc="04130001" w:tentative="1">
      <w:start w:val="1"/>
      <w:numFmt w:val="bullet"/>
      <w:lvlText w:val=""/>
      <w:lvlJc w:val="left"/>
      <w:pPr>
        <w:ind w:left="13680" w:hanging="360"/>
      </w:pPr>
      <w:rPr>
        <w:rFonts w:ascii="Symbol" w:hAnsi="Symbol" w:hint="default"/>
      </w:rPr>
    </w:lvl>
    <w:lvl w:ilvl="7" w:tplc="04130003" w:tentative="1">
      <w:start w:val="1"/>
      <w:numFmt w:val="bullet"/>
      <w:lvlText w:val="o"/>
      <w:lvlJc w:val="left"/>
      <w:pPr>
        <w:ind w:left="14400" w:hanging="360"/>
      </w:pPr>
      <w:rPr>
        <w:rFonts w:ascii="Courier New" w:hAnsi="Courier New" w:cs="Courier New" w:hint="default"/>
      </w:rPr>
    </w:lvl>
    <w:lvl w:ilvl="8" w:tplc="04130005" w:tentative="1">
      <w:start w:val="1"/>
      <w:numFmt w:val="bullet"/>
      <w:lvlText w:val=""/>
      <w:lvlJc w:val="left"/>
      <w:pPr>
        <w:ind w:left="15120" w:hanging="360"/>
      </w:pPr>
      <w:rPr>
        <w:rFonts w:ascii="Wingdings" w:hAnsi="Wingdings" w:hint="default"/>
      </w:rPr>
    </w:lvl>
  </w:abstractNum>
  <w:abstractNum w:abstractNumId="2" w15:restartNumberingAfterBreak="0">
    <w:nsid w:val="2CAA42C2"/>
    <w:multiLevelType w:val="hybridMultilevel"/>
    <w:tmpl w:val="938AACAA"/>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 w15:restartNumberingAfterBreak="0">
    <w:nsid w:val="474B5DA8"/>
    <w:multiLevelType w:val="hybridMultilevel"/>
    <w:tmpl w:val="A26A6DF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 w15:restartNumberingAfterBreak="0">
    <w:nsid w:val="4E53129A"/>
    <w:multiLevelType w:val="hybridMultilevel"/>
    <w:tmpl w:val="94C8673E"/>
    <w:lvl w:ilvl="0" w:tplc="8004852E">
      <w:start w:val="1"/>
      <w:numFmt w:val="bullet"/>
      <w:lvlText w:val=""/>
      <w:lvlJc w:val="left"/>
      <w:pPr>
        <w:ind w:left="720" w:hanging="360"/>
      </w:pPr>
      <w:rPr>
        <w:rFonts w:ascii="Symbol" w:hAnsi="Symbol" w:hint="default"/>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580C04"/>
    <w:multiLevelType w:val="hybridMultilevel"/>
    <w:tmpl w:val="3EE89F86"/>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6" w15:restartNumberingAfterBreak="0">
    <w:nsid w:val="52956992"/>
    <w:multiLevelType w:val="hybridMultilevel"/>
    <w:tmpl w:val="A110805A"/>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15:restartNumberingAfterBreak="0">
    <w:nsid w:val="69BE7398"/>
    <w:multiLevelType w:val="hybridMultilevel"/>
    <w:tmpl w:val="D444DF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DA75FFA"/>
    <w:multiLevelType w:val="hybridMultilevel"/>
    <w:tmpl w:val="6DE8C624"/>
    <w:lvl w:ilvl="0" w:tplc="04130001">
      <w:start w:val="1"/>
      <w:numFmt w:val="bullet"/>
      <w:lvlText w:val=""/>
      <w:lvlJc w:val="left"/>
      <w:pPr>
        <w:ind w:left="6480" w:hanging="360"/>
      </w:pPr>
      <w:rPr>
        <w:rFonts w:ascii="Symbol" w:hAnsi="Symbol" w:hint="default"/>
      </w:rPr>
    </w:lvl>
    <w:lvl w:ilvl="1" w:tplc="04130003" w:tentative="1">
      <w:start w:val="1"/>
      <w:numFmt w:val="bullet"/>
      <w:lvlText w:val="o"/>
      <w:lvlJc w:val="left"/>
      <w:pPr>
        <w:ind w:left="7200" w:hanging="360"/>
      </w:pPr>
      <w:rPr>
        <w:rFonts w:ascii="Courier New" w:hAnsi="Courier New" w:cs="Courier New" w:hint="default"/>
      </w:rPr>
    </w:lvl>
    <w:lvl w:ilvl="2" w:tplc="04130005" w:tentative="1">
      <w:start w:val="1"/>
      <w:numFmt w:val="bullet"/>
      <w:lvlText w:val=""/>
      <w:lvlJc w:val="left"/>
      <w:pPr>
        <w:ind w:left="7920" w:hanging="360"/>
      </w:pPr>
      <w:rPr>
        <w:rFonts w:ascii="Wingdings" w:hAnsi="Wingdings" w:hint="default"/>
      </w:rPr>
    </w:lvl>
    <w:lvl w:ilvl="3" w:tplc="04130001" w:tentative="1">
      <w:start w:val="1"/>
      <w:numFmt w:val="bullet"/>
      <w:lvlText w:val=""/>
      <w:lvlJc w:val="left"/>
      <w:pPr>
        <w:ind w:left="8640" w:hanging="360"/>
      </w:pPr>
      <w:rPr>
        <w:rFonts w:ascii="Symbol" w:hAnsi="Symbol" w:hint="default"/>
      </w:rPr>
    </w:lvl>
    <w:lvl w:ilvl="4" w:tplc="04130003" w:tentative="1">
      <w:start w:val="1"/>
      <w:numFmt w:val="bullet"/>
      <w:lvlText w:val="o"/>
      <w:lvlJc w:val="left"/>
      <w:pPr>
        <w:ind w:left="9360" w:hanging="360"/>
      </w:pPr>
      <w:rPr>
        <w:rFonts w:ascii="Courier New" w:hAnsi="Courier New" w:cs="Courier New" w:hint="default"/>
      </w:rPr>
    </w:lvl>
    <w:lvl w:ilvl="5" w:tplc="04130005" w:tentative="1">
      <w:start w:val="1"/>
      <w:numFmt w:val="bullet"/>
      <w:lvlText w:val=""/>
      <w:lvlJc w:val="left"/>
      <w:pPr>
        <w:ind w:left="10080" w:hanging="360"/>
      </w:pPr>
      <w:rPr>
        <w:rFonts w:ascii="Wingdings" w:hAnsi="Wingdings" w:hint="default"/>
      </w:rPr>
    </w:lvl>
    <w:lvl w:ilvl="6" w:tplc="04130001" w:tentative="1">
      <w:start w:val="1"/>
      <w:numFmt w:val="bullet"/>
      <w:lvlText w:val=""/>
      <w:lvlJc w:val="left"/>
      <w:pPr>
        <w:ind w:left="10800" w:hanging="360"/>
      </w:pPr>
      <w:rPr>
        <w:rFonts w:ascii="Symbol" w:hAnsi="Symbol" w:hint="default"/>
      </w:rPr>
    </w:lvl>
    <w:lvl w:ilvl="7" w:tplc="04130003" w:tentative="1">
      <w:start w:val="1"/>
      <w:numFmt w:val="bullet"/>
      <w:lvlText w:val="o"/>
      <w:lvlJc w:val="left"/>
      <w:pPr>
        <w:ind w:left="11520" w:hanging="360"/>
      </w:pPr>
      <w:rPr>
        <w:rFonts w:ascii="Courier New" w:hAnsi="Courier New" w:cs="Courier New" w:hint="default"/>
      </w:rPr>
    </w:lvl>
    <w:lvl w:ilvl="8" w:tplc="04130005" w:tentative="1">
      <w:start w:val="1"/>
      <w:numFmt w:val="bullet"/>
      <w:lvlText w:val=""/>
      <w:lvlJc w:val="left"/>
      <w:pPr>
        <w:ind w:left="12240" w:hanging="360"/>
      </w:pPr>
      <w:rPr>
        <w:rFonts w:ascii="Wingdings" w:hAnsi="Wingdings" w:hint="default"/>
      </w:rPr>
    </w:lvl>
  </w:abstractNum>
  <w:abstractNum w:abstractNumId="9" w15:restartNumberingAfterBreak="0">
    <w:nsid w:val="6DAE04A9"/>
    <w:multiLevelType w:val="hybridMultilevel"/>
    <w:tmpl w:val="EF44A09C"/>
    <w:lvl w:ilvl="0" w:tplc="04130007">
      <w:start w:val="1"/>
      <w:numFmt w:val="bullet"/>
      <w:lvlText w:val=""/>
      <w:lvlPicBulletId w:val="0"/>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0" w15:restartNumberingAfterBreak="0">
    <w:nsid w:val="77E27D39"/>
    <w:multiLevelType w:val="hybridMultilevel"/>
    <w:tmpl w:val="7714C70C"/>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16cid:durableId="187718417">
    <w:abstractNumId w:val="7"/>
  </w:num>
  <w:num w:numId="2" w16cid:durableId="1574392463">
    <w:abstractNumId w:val="9"/>
  </w:num>
  <w:num w:numId="3" w16cid:durableId="1807234690">
    <w:abstractNumId w:val="4"/>
  </w:num>
  <w:num w:numId="4" w16cid:durableId="1533105221">
    <w:abstractNumId w:val="0"/>
  </w:num>
  <w:num w:numId="5" w16cid:durableId="340355835">
    <w:abstractNumId w:val="10"/>
  </w:num>
  <w:num w:numId="6" w16cid:durableId="360782911">
    <w:abstractNumId w:val="5"/>
  </w:num>
  <w:num w:numId="7" w16cid:durableId="1283415215">
    <w:abstractNumId w:val="8"/>
  </w:num>
  <w:num w:numId="8" w16cid:durableId="1776826705">
    <w:abstractNumId w:val="1"/>
  </w:num>
  <w:num w:numId="9" w16cid:durableId="730929768">
    <w:abstractNumId w:val="3"/>
  </w:num>
  <w:num w:numId="10" w16cid:durableId="541751398">
    <w:abstractNumId w:val="2"/>
  </w:num>
  <w:num w:numId="11" w16cid:durableId="7186323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AC"/>
    <w:rsid w:val="00000D8F"/>
    <w:rsid w:val="00017899"/>
    <w:rsid w:val="00043E75"/>
    <w:rsid w:val="00052A7E"/>
    <w:rsid w:val="000635E1"/>
    <w:rsid w:val="000759E5"/>
    <w:rsid w:val="00080E50"/>
    <w:rsid w:val="00084396"/>
    <w:rsid w:val="00084AF2"/>
    <w:rsid w:val="0009474C"/>
    <w:rsid w:val="00097230"/>
    <w:rsid w:val="000A28B3"/>
    <w:rsid w:val="000B299A"/>
    <w:rsid w:val="000B3BB0"/>
    <w:rsid w:val="000C1C29"/>
    <w:rsid w:val="000D0F46"/>
    <w:rsid w:val="000D2A3D"/>
    <w:rsid w:val="000D3214"/>
    <w:rsid w:val="000D655C"/>
    <w:rsid w:val="000E3D5A"/>
    <w:rsid w:val="000F0B6F"/>
    <w:rsid w:val="000F19BD"/>
    <w:rsid w:val="000F6CEB"/>
    <w:rsid w:val="001055D1"/>
    <w:rsid w:val="001209AB"/>
    <w:rsid w:val="001255BA"/>
    <w:rsid w:val="001330F8"/>
    <w:rsid w:val="0013709F"/>
    <w:rsid w:val="00140922"/>
    <w:rsid w:val="00140B21"/>
    <w:rsid w:val="00150A50"/>
    <w:rsid w:val="001520E1"/>
    <w:rsid w:val="00154593"/>
    <w:rsid w:val="0015707E"/>
    <w:rsid w:val="00160738"/>
    <w:rsid w:val="0017020F"/>
    <w:rsid w:val="00171335"/>
    <w:rsid w:val="00181798"/>
    <w:rsid w:val="0018430A"/>
    <w:rsid w:val="00196F37"/>
    <w:rsid w:val="001A0645"/>
    <w:rsid w:val="001A4F09"/>
    <w:rsid w:val="001B3879"/>
    <w:rsid w:val="001C1E6C"/>
    <w:rsid w:val="001C47F1"/>
    <w:rsid w:val="001C4F78"/>
    <w:rsid w:val="001C64C4"/>
    <w:rsid w:val="001D5F0C"/>
    <w:rsid w:val="001D66C9"/>
    <w:rsid w:val="001E2792"/>
    <w:rsid w:val="001E6145"/>
    <w:rsid w:val="001F0B10"/>
    <w:rsid w:val="001F13E0"/>
    <w:rsid w:val="001F3E2D"/>
    <w:rsid w:val="00206CC4"/>
    <w:rsid w:val="0021069D"/>
    <w:rsid w:val="00210A96"/>
    <w:rsid w:val="00214802"/>
    <w:rsid w:val="002319C3"/>
    <w:rsid w:val="00241F78"/>
    <w:rsid w:val="00245E80"/>
    <w:rsid w:val="00256AD8"/>
    <w:rsid w:val="0027205F"/>
    <w:rsid w:val="00275E97"/>
    <w:rsid w:val="00277627"/>
    <w:rsid w:val="00282CE2"/>
    <w:rsid w:val="00284CF9"/>
    <w:rsid w:val="00292D1A"/>
    <w:rsid w:val="002B13CA"/>
    <w:rsid w:val="002B345B"/>
    <w:rsid w:val="002B6972"/>
    <w:rsid w:val="002C01EC"/>
    <w:rsid w:val="002C0B13"/>
    <w:rsid w:val="002C2443"/>
    <w:rsid w:val="002C2696"/>
    <w:rsid w:val="002C4C72"/>
    <w:rsid w:val="002C655F"/>
    <w:rsid w:val="002D36AA"/>
    <w:rsid w:val="002D3AE6"/>
    <w:rsid w:val="002D5B65"/>
    <w:rsid w:val="002E28F5"/>
    <w:rsid w:val="002E4911"/>
    <w:rsid w:val="002F32DE"/>
    <w:rsid w:val="002F6348"/>
    <w:rsid w:val="002F6464"/>
    <w:rsid w:val="00303C54"/>
    <w:rsid w:val="0030538B"/>
    <w:rsid w:val="0031338D"/>
    <w:rsid w:val="003231EC"/>
    <w:rsid w:val="00323C70"/>
    <w:rsid w:val="003260B3"/>
    <w:rsid w:val="00326684"/>
    <w:rsid w:val="003438E7"/>
    <w:rsid w:val="003509FE"/>
    <w:rsid w:val="00352600"/>
    <w:rsid w:val="003546CB"/>
    <w:rsid w:val="003572D1"/>
    <w:rsid w:val="00357739"/>
    <w:rsid w:val="00364D5A"/>
    <w:rsid w:val="00364E26"/>
    <w:rsid w:val="00367A4D"/>
    <w:rsid w:val="00372EF2"/>
    <w:rsid w:val="0038612A"/>
    <w:rsid w:val="00387B12"/>
    <w:rsid w:val="0039055B"/>
    <w:rsid w:val="00391983"/>
    <w:rsid w:val="00392714"/>
    <w:rsid w:val="003B0311"/>
    <w:rsid w:val="003B2F87"/>
    <w:rsid w:val="003C4116"/>
    <w:rsid w:val="003D2209"/>
    <w:rsid w:val="003D7A3F"/>
    <w:rsid w:val="003E3162"/>
    <w:rsid w:val="003F2468"/>
    <w:rsid w:val="003F2719"/>
    <w:rsid w:val="004071BA"/>
    <w:rsid w:val="004154AC"/>
    <w:rsid w:val="0043135D"/>
    <w:rsid w:val="00434C87"/>
    <w:rsid w:val="00435619"/>
    <w:rsid w:val="00436267"/>
    <w:rsid w:val="00437DA0"/>
    <w:rsid w:val="004419BF"/>
    <w:rsid w:val="0044336D"/>
    <w:rsid w:val="00444807"/>
    <w:rsid w:val="00445497"/>
    <w:rsid w:val="004504E3"/>
    <w:rsid w:val="00451244"/>
    <w:rsid w:val="00454A9E"/>
    <w:rsid w:val="00461AC6"/>
    <w:rsid w:val="004627E3"/>
    <w:rsid w:val="0046329E"/>
    <w:rsid w:val="00467AB6"/>
    <w:rsid w:val="00470EE1"/>
    <w:rsid w:val="00473A2B"/>
    <w:rsid w:val="00477780"/>
    <w:rsid w:val="00494729"/>
    <w:rsid w:val="004B3F5D"/>
    <w:rsid w:val="004B66BD"/>
    <w:rsid w:val="004C0FDB"/>
    <w:rsid w:val="004C2C59"/>
    <w:rsid w:val="004D0CC8"/>
    <w:rsid w:val="004D190A"/>
    <w:rsid w:val="004F1A90"/>
    <w:rsid w:val="004F261C"/>
    <w:rsid w:val="004F7431"/>
    <w:rsid w:val="00500201"/>
    <w:rsid w:val="0050077F"/>
    <w:rsid w:val="00510789"/>
    <w:rsid w:val="0051309A"/>
    <w:rsid w:val="00514D40"/>
    <w:rsid w:val="0052242C"/>
    <w:rsid w:val="00523ED5"/>
    <w:rsid w:val="005253F2"/>
    <w:rsid w:val="00530ADE"/>
    <w:rsid w:val="00536FE7"/>
    <w:rsid w:val="005430E5"/>
    <w:rsid w:val="00556CA0"/>
    <w:rsid w:val="00564E7B"/>
    <w:rsid w:val="00565E65"/>
    <w:rsid w:val="005674A6"/>
    <w:rsid w:val="00570A9B"/>
    <w:rsid w:val="00585909"/>
    <w:rsid w:val="00587D03"/>
    <w:rsid w:val="005956E6"/>
    <w:rsid w:val="00596ACF"/>
    <w:rsid w:val="005A05A0"/>
    <w:rsid w:val="005A1C5A"/>
    <w:rsid w:val="005A2166"/>
    <w:rsid w:val="005B105C"/>
    <w:rsid w:val="005B169B"/>
    <w:rsid w:val="005B3D62"/>
    <w:rsid w:val="005B561D"/>
    <w:rsid w:val="005C3634"/>
    <w:rsid w:val="005C3B27"/>
    <w:rsid w:val="005D65AD"/>
    <w:rsid w:val="005E0D51"/>
    <w:rsid w:val="005E5BE1"/>
    <w:rsid w:val="005E7280"/>
    <w:rsid w:val="005F26D4"/>
    <w:rsid w:val="005F6AB1"/>
    <w:rsid w:val="005F77D2"/>
    <w:rsid w:val="00607741"/>
    <w:rsid w:val="00611BC9"/>
    <w:rsid w:val="00613B13"/>
    <w:rsid w:val="00621E25"/>
    <w:rsid w:val="00641122"/>
    <w:rsid w:val="006448B4"/>
    <w:rsid w:val="00647CCB"/>
    <w:rsid w:val="006547B3"/>
    <w:rsid w:val="0065524C"/>
    <w:rsid w:val="00657358"/>
    <w:rsid w:val="00661633"/>
    <w:rsid w:val="006627C1"/>
    <w:rsid w:val="00670654"/>
    <w:rsid w:val="00675E05"/>
    <w:rsid w:val="0068631A"/>
    <w:rsid w:val="00691E4D"/>
    <w:rsid w:val="006A59AA"/>
    <w:rsid w:val="006B16F3"/>
    <w:rsid w:val="006B63B5"/>
    <w:rsid w:val="006C7DFD"/>
    <w:rsid w:val="006D0B04"/>
    <w:rsid w:val="006D3B41"/>
    <w:rsid w:val="006F5FF8"/>
    <w:rsid w:val="00705D4E"/>
    <w:rsid w:val="00710085"/>
    <w:rsid w:val="0071502E"/>
    <w:rsid w:val="00722324"/>
    <w:rsid w:val="0072767D"/>
    <w:rsid w:val="0073556D"/>
    <w:rsid w:val="007454A3"/>
    <w:rsid w:val="00766E42"/>
    <w:rsid w:val="007710A6"/>
    <w:rsid w:val="00775677"/>
    <w:rsid w:val="00776650"/>
    <w:rsid w:val="00797457"/>
    <w:rsid w:val="007A3CE5"/>
    <w:rsid w:val="007A5114"/>
    <w:rsid w:val="007B4983"/>
    <w:rsid w:val="007C0371"/>
    <w:rsid w:val="007C0890"/>
    <w:rsid w:val="007C4601"/>
    <w:rsid w:val="007D340F"/>
    <w:rsid w:val="007D38D7"/>
    <w:rsid w:val="007D42A3"/>
    <w:rsid w:val="007D7D45"/>
    <w:rsid w:val="007E158C"/>
    <w:rsid w:val="007E2B45"/>
    <w:rsid w:val="007E6A46"/>
    <w:rsid w:val="007F1E35"/>
    <w:rsid w:val="007F2EDD"/>
    <w:rsid w:val="007F6A64"/>
    <w:rsid w:val="008010C7"/>
    <w:rsid w:val="008107DB"/>
    <w:rsid w:val="00816C3D"/>
    <w:rsid w:val="00820567"/>
    <w:rsid w:val="00821EEA"/>
    <w:rsid w:val="00823FAC"/>
    <w:rsid w:val="008276D5"/>
    <w:rsid w:val="00856864"/>
    <w:rsid w:val="008570AD"/>
    <w:rsid w:val="00857BA4"/>
    <w:rsid w:val="00861572"/>
    <w:rsid w:val="0087222B"/>
    <w:rsid w:val="0087360E"/>
    <w:rsid w:val="0088356C"/>
    <w:rsid w:val="0088367B"/>
    <w:rsid w:val="00890B6D"/>
    <w:rsid w:val="00891BB9"/>
    <w:rsid w:val="00894801"/>
    <w:rsid w:val="00896CD2"/>
    <w:rsid w:val="008A42B5"/>
    <w:rsid w:val="008B4D99"/>
    <w:rsid w:val="008B7773"/>
    <w:rsid w:val="008C2C4D"/>
    <w:rsid w:val="008C63BB"/>
    <w:rsid w:val="008D0304"/>
    <w:rsid w:val="008D12F7"/>
    <w:rsid w:val="008F2478"/>
    <w:rsid w:val="008F5922"/>
    <w:rsid w:val="008F7569"/>
    <w:rsid w:val="008F7834"/>
    <w:rsid w:val="00905B35"/>
    <w:rsid w:val="00912A93"/>
    <w:rsid w:val="009265AB"/>
    <w:rsid w:val="0092747A"/>
    <w:rsid w:val="009275AF"/>
    <w:rsid w:val="009459B3"/>
    <w:rsid w:val="00953B99"/>
    <w:rsid w:val="0096600D"/>
    <w:rsid w:val="00972620"/>
    <w:rsid w:val="00986D7C"/>
    <w:rsid w:val="009B7945"/>
    <w:rsid w:val="009C651C"/>
    <w:rsid w:val="009D00AD"/>
    <w:rsid w:val="009D495D"/>
    <w:rsid w:val="009D7CB9"/>
    <w:rsid w:val="009E4E42"/>
    <w:rsid w:val="009E5883"/>
    <w:rsid w:val="00A02591"/>
    <w:rsid w:val="00A02DC3"/>
    <w:rsid w:val="00A0387D"/>
    <w:rsid w:val="00A04A65"/>
    <w:rsid w:val="00A04CEF"/>
    <w:rsid w:val="00A14D99"/>
    <w:rsid w:val="00A35125"/>
    <w:rsid w:val="00A352F1"/>
    <w:rsid w:val="00A471A6"/>
    <w:rsid w:val="00A638BD"/>
    <w:rsid w:val="00A720E4"/>
    <w:rsid w:val="00A92823"/>
    <w:rsid w:val="00A952BF"/>
    <w:rsid w:val="00A956A3"/>
    <w:rsid w:val="00AA3E84"/>
    <w:rsid w:val="00AC42C8"/>
    <w:rsid w:val="00B007D0"/>
    <w:rsid w:val="00B07212"/>
    <w:rsid w:val="00B136C1"/>
    <w:rsid w:val="00B14BD2"/>
    <w:rsid w:val="00B157B7"/>
    <w:rsid w:val="00B17A65"/>
    <w:rsid w:val="00B27615"/>
    <w:rsid w:val="00B32376"/>
    <w:rsid w:val="00B33977"/>
    <w:rsid w:val="00B4031A"/>
    <w:rsid w:val="00B41030"/>
    <w:rsid w:val="00B416AC"/>
    <w:rsid w:val="00B41E08"/>
    <w:rsid w:val="00B45C40"/>
    <w:rsid w:val="00B50CD8"/>
    <w:rsid w:val="00B517FD"/>
    <w:rsid w:val="00B54F54"/>
    <w:rsid w:val="00B63A69"/>
    <w:rsid w:val="00BA227E"/>
    <w:rsid w:val="00BA467A"/>
    <w:rsid w:val="00BB3CAC"/>
    <w:rsid w:val="00BC75C7"/>
    <w:rsid w:val="00BE71B5"/>
    <w:rsid w:val="00C03EC2"/>
    <w:rsid w:val="00C10D9D"/>
    <w:rsid w:val="00C156E5"/>
    <w:rsid w:val="00C16F16"/>
    <w:rsid w:val="00C17138"/>
    <w:rsid w:val="00C20903"/>
    <w:rsid w:val="00C20B6E"/>
    <w:rsid w:val="00C225FD"/>
    <w:rsid w:val="00C45BEA"/>
    <w:rsid w:val="00C51B0D"/>
    <w:rsid w:val="00C531DB"/>
    <w:rsid w:val="00C632F1"/>
    <w:rsid w:val="00C70C9D"/>
    <w:rsid w:val="00C75D80"/>
    <w:rsid w:val="00C835A5"/>
    <w:rsid w:val="00C9358C"/>
    <w:rsid w:val="00CA3077"/>
    <w:rsid w:val="00CA5015"/>
    <w:rsid w:val="00CA5988"/>
    <w:rsid w:val="00CB2CFE"/>
    <w:rsid w:val="00CB462D"/>
    <w:rsid w:val="00CC2CF2"/>
    <w:rsid w:val="00CC4E34"/>
    <w:rsid w:val="00CC52D4"/>
    <w:rsid w:val="00CC62D6"/>
    <w:rsid w:val="00CD6112"/>
    <w:rsid w:val="00CE0546"/>
    <w:rsid w:val="00CE3747"/>
    <w:rsid w:val="00CE3BF7"/>
    <w:rsid w:val="00CF2BC1"/>
    <w:rsid w:val="00CF50C5"/>
    <w:rsid w:val="00D00595"/>
    <w:rsid w:val="00D111CC"/>
    <w:rsid w:val="00D35228"/>
    <w:rsid w:val="00D419B7"/>
    <w:rsid w:val="00D45F8B"/>
    <w:rsid w:val="00D47D1A"/>
    <w:rsid w:val="00D759AE"/>
    <w:rsid w:val="00D76708"/>
    <w:rsid w:val="00D8264A"/>
    <w:rsid w:val="00D8516C"/>
    <w:rsid w:val="00DA05A4"/>
    <w:rsid w:val="00DE20C0"/>
    <w:rsid w:val="00DE4DBA"/>
    <w:rsid w:val="00DF1B04"/>
    <w:rsid w:val="00DF411F"/>
    <w:rsid w:val="00E02A50"/>
    <w:rsid w:val="00E11520"/>
    <w:rsid w:val="00E14453"/>
    <w:rsid w:val="00E17066"/>
    <w:rsid w:val="00E27414"/>
    <w:rsid w:val="00E34CD5"/>
    <w:rsid w:val="00E400BA"/>
    <w:rsid w:val="00E52279"/>
    <w:rsid w:val="00E60104"/>
    <w:rsid w:val="00E67554"/>
    <w:rsid w:val="00E675D7"/>
    <w:rsid w:val="00E73B7F"/>
    <w:rsid w:val="00E73EF9"/>
    <w:rsid w:val="00E75B8B"/>
    <w:rsid w:val="00E87E8D"/>
    <w:rsid w:val="00E964B2"/>
    <w:rsid w:val="00EA4112"/>
    <w:rsid w:val="00EA6AD7"/>
    <w:rsid w:val="00EB13C6"/>
    <w:rsid w:val="00EB4C6A"/>
    <w:rsid w:val="00EB5023"/>
    <w:rsid w:val="00EB7199"/>
    <w:rsid w:val="00EC15D0"/>
    <w:rsid w:val="00EC4382"/>
    <w:rsid w:val="00EC479A"/>
    <w:rsid w:val="00ED0C5B"/>
    <w:rsid w:val="00ED4127"/>
    <w:rsid w:val="00EE36BB"/>
    <w:rsid w:val="00EF06F2"/>
    <w:rsid w:val="00EF6E93"/>
    <w:rsid w:val="00F032A6"/>
    <w:rsid w:val="00F03611"/>
    <w:rsid w:val="00F06E9F"/>
    <w:rsid w:val="00F11D8B"/>
    <w:rsid w:val="00F3171D"/>
    <w:rsid w:val="00F66D59"/>
    <w:rsid w:val="00F918C8"/>
    <w:rsid w:val="00FA25A0"/>
    <w:rsid w:val="00FA4AC6"/>
    <w:rsid w:val="00FC1406"/>
    <w:rsid w:val="00FC3BBF"/>
    <w:rsid w:val="00FC492C"/>
    <w:rsid w:val="00FE02F5"/>
    <w:rsid w:val="00FE74A4"/>
    <w:rsid w:val="00FF19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6739236"/>
  <w15:chartTrackingRefBased/>
  <w15:docId w15:val="{E7235A63-5380-492A-ABC8-6B36BEA7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B169B"/>
  </w:style>
  <w:style w:type="paragraph" w:styleId="Kop1">
    <w:name w:val="heading 1"/>
    <w:basedOn w:val="Standaard"/>
    <w:next w:val="Standaard"/>
    <w:link w:val="Kop1Char"/>
    <w:uiPriority w:val="9"/>
    <w:qFormat/>
    <w:rsid w:val="00655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0972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B410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65524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65524C"/>
    <w:rPr>
      <w:rFonts w:eastAsiaTheme="minorEastAsia"/>
      <w:lang w:eastAsia="nl-NL"/>
    </w:rPr>
  </w:style>
  <w:style w:type="paragraph" w:styleId="Koptekst">
    <w:name w:val="header"/>
    <w:basedOn w:val="Standaard"/>
    <w:link w:val="KoptekstChar"/>
    <w:uiPriority w:val="99"/>
    <w:unhideWhenUsed/>
    <w:rsid w:val="0065524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24C"/>
  </w:style>
  <w:style w:type="paragraph" w:styleId="Voettekst">
    <w:name w:val="footer"/>
    <w:basedOn w:val="Standaard"/>
    <w:link w:val="VoettekstChar"/>
    <w:unhideWhenUsed/>
    <w:rsid w:val="0065524C"/>
    <w:pPr>
      <w:tabs>
        <w:tab w:val="center" w:pos="4536"/>
        <w:tab w:val="right" w:pos="9072"/>
      </w:tabs>
      <w:spacing w:after="0" w:line="240" w:lineRule="auto"/>
    </w:pPr>
  </w:style>
  <w:style w:type="character" w:customStyle="1" w:styleId="VoettekstChar">
    <w:name w:val="Voettekst Char"/>
    <w:basedOn w:val="Standaardalinea-lettertype"/>
    <w:link w:val="Voettekst"/>
    <w:rsid w:val="0065524C"/>
  </w:style>
  <w:style w:type="character" w:customStyle="1" w:styleId="Kop1Char">
    <w:name w:val="Kop 1 Char"/>
    <w:basedOn w:val="Standaardalinea-lettertype"/>
    <w:link w:val="Kop1"/>
    <w:uiPriority w:val="9"/>
    <w:rsid w:val="0065524C"/>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DE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DE4D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vaninhoudsopgave">
    <w:name w:val="TOC Heading"/>
    <w:basedOn w:val="Kop1"/>
    <w:next w:val="Standaard"/>
    <w:uiPriority w:val="39"/>
    <w:unhideWhenUsed/>
    <w:qFormat/>
    <w:rsid w:val="00DE4DBA"/>
    <w:pPr>
      <w:outlineLvl w:val="9"/>
    </w:pPr>
    <w:rPr>
      <w:lang w:eastAsia="nl-NL"/>
    </w:rPr>
  </w:style>
  <w:style w:type="paragraph" w:styleId="Inhopg1">
    <w:name w:val="toc 1"/>
    <w:basedOn w:val="Standaard"/>
    <w:next w:val="Standaard"/>
    <w:autoRedefine/>
    <w:uiPriority w:val="39"/>
    <w:unhideWhenUsed/>
    <w:rsid w:val="00DE4DBA"/>
    <w:pPr>
      <w:spacing w:after="100"/>
    </w:pPr>
  </w:style>
  <w:style w:type="character" w:styleId="Hyperlink">
    <w:name w:val="Hyperlink"/>
    <w:basedOn w:val="Standaardalinea-lettertype"/>
    <w:uiPriority w:val="99"/>
    <w:unhideWhenUsed/>
    <w:rsid w:val="00DE4DBA"/>
    <w:rPr>
      <w:color w:val="0563C1" w:themeColor="hyperlink"/>
      <w:u w:val="single"/>
    </w:rPr>
  </w:style>
  <w:style w:type="paragraph" w:styleId="Ballontekst">
    <w:name w:val="Balloon Text"/>
    <w:basedOn w:val="Standaard"/>
    <w:link w:val="BallontekstChar"/>
    <w:uiPriority w:val="99"/>
    <w:semiHidden/>
    <w:unhideWhenUsed/>
    <w:rsid w:val="00E5227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52279"/>
    <w:rPr>
      <w:rFonts w:ascii="Segoe UI" w:hAnsi="Segoe UI" w:cs="Segoe UI"/>
      <w:sz w:val="18"/>
      <w:szCs w:val="18"/>
    </w:rPr>
  </w:style>
  <w:style w:type="character" w:styleId="Verwijzingopmerking">
    <w:name w:val="annotation reference"/>
    <w:basedOn w:val="Standaardalinea-lettertype"/>
    <w:uiPriority w:val="99"/>
    <w:semiHidden/>
    <w:unhideWhenUsed/>
    <w:rsid w:val="005E0D51"/>
    <w:rPr>
      <w:sz w:val="16"/>
      <w:szCs w:val="16"/>
    </w:rPr>
  </w:style>
  <w:style w:type="paragraph" w:styleId="Tekstopmerking">
    <w:name w:val="annotation text"/>
    <w:basedOn w:val="Standaard"/>
    <w:link w:val="TekstopmerkingChar"/>
    <w:uiPriority w:val="99"/>
    <w:unhideWhenUsed/>
    <w:rsid w:val="005E0D51"/>
    <w:pPr>
      <w:spacing w:line="240" w:lineRule="auto"/>
    </w:pPr>
    <w:rPr>
      <w:sz w:val="20"/>
      <w:szCs w:val="20"/>
    </w:rPr>
  </w:style>
  <w:style w:type="character" w:customStyle="1" w:styleId="TekstopmerkingChar">
    <w:name w:val="Tekst opmerking Char"/>
    <w:basedOn w:val="Standaardalinea-lettertype"/>
    <w:link w:val="Tekstopmerking"/>
    <w:uiPriority w:val="99"/>
    <w:rsid w:val="005E0D51"/>
    <w:rPr>
      <w:sz w:val="20"/>
      <w:szCs w:val="20"/>
    </w:rPr>
  </w:style>
  <w:style w:type="paragraph" w:styleId="Onderwerpvanopmerking">
    <w:name w:val="annotation subject"/>
    <w:basedOn w:val="Tekstopmerking"/>
    <w:next w:val="Tekstopmerking"/>
    <w:link w:val="OnderwerpvanopmerkingChar"/>
    <w:uiPriority w:val="99"/>
    <w:semiHidden/>
    <w:unhideWhenUsed/>
    <w:rsid w:val="005E0D51"/>
    <w:rPr>
      <w:b/>
      <w:bCs/>
    </w:rPr>
  </w:style>
  <w:style w:type="character" w:customStyle="1" w:styleId="OnderwerpvanopmerkingChar">
    <w:name w:val="Onderwerp van opmerking Char"/>
    <w:basedOn w:val="TekstopmerkingChar"/>
    <w:link w:val="Onderwerpvanopmerking"/>
    <w:uiPriority w:val="99"/>
    <w:semiHidden/>
    <w:rsid w:val="005E0D51"/>
    <w:rPr>
      <w:b/>
      <w:bCs/>
      <w:sz w:val="20"/>
      <w:szCs w:val="20"/>
    </w:rPr>
  </w:style>
  <w:style w:type="character" w:styleId="Onopgelostemelding">
    <w:name w:val="Unresolved Mention"/>
    <w:basedOn w:val="Standaardalinea-lettertype"/>
    <w:uiPriority w:val="99"/>
    <w:semiHidden/>
    <w:unhideWhenUsed/>
    <w:rsid w:val="008F7569"/>
    <w:rPr>
      <w:color w:val="605E5C"/>
      <w:shd w:val="clear" w:color="auto" w:fill="E1DFDD"/>
    </w:rPr>
  </w:style>
  <w:style w:type="character" w:customStyle="1" w:styleId="Kop2Char">
    <w:name w:val="Kop 2 Char"/>
    <w:basedOn w:val="Standaardalinea-lettertype"/>
    <w:link w:val="Kop2"/>
    <w:uiPriority w:val="9"/>
    <w:rsid w:val="00097230"/>
    <w:rPr>
      <w:rFonts w:asciiTheme="majorHAnsi" w:eastAsiaTheme="majorEastAsia" w:hAnsiTheme="majorHAnsi" w:cstheme="majorBidi"/>
      <w:color w:val="2F5496" w:themeColor="accent1" w:themeShade="BF"/>
      <w:sz w:val="26"/>
      <w:szCs w:val="26"/>
    </w:rPr>
  </w:style>
  <w:style w:type="character" w:styleId="GevolgdeHyperlink">
    <w:name w:val="FollowedHyperlink"/>
    <w:basedOn w:val="Standaardalinea-lettertype"/>
    <w:uiPriority w:val="99"/>
    <w:semiHidden/>
    <w:unhideWhenUsed/>
    <w:rsid w:val="00C225FD"/>
    <w:rPr>
      <w:color w:val="954F72" w:themeColor="followedHyperlink"/>
      <w:u w:val="single"/>
    </w:rPr>
  </w:style>
  <w:style w:type="paragraph" w:styleId="Inhopg2">
    <w:name w:val="toc 2"/>
    <w:basedOn w:val="Standaard"/>
    <w:next w:val="Standaard"/>
    <w:autoRedefine/>
    <w:uiPriority w:val="39"/>
    <w:unhideWhenUsed/>
    <w:rsid w:val="002C4C72"/>
    <w:pPr>
      <w:spacing w:after="100"/>
      <w:ind w:left="220"/>
    </w:pPr>
  </w:style>
  <w:style w:type="paragraph" w:styleId="Lijstalinea">
    <w:name w:val="List Paragraph"/>
    <w:basedOn w:val="Standaard"/>
    <w:uiPriority w:val="34"/>
    <w:qFormat/>
    <w:rsid w:val="00607741"/>
    <w:pPr>
      <w:ind w:left="720"/>
      <w:contextualSpacing/>
    </w:pPr>
  </w:style>
  <w:style w:type="character" w:customStyle="1" w:styleId="Kop3Char">
    <w:name w:val="Kop 3 Char"/>
    <w:basedOn w:val="Standaardalinea-lettertype"/>
    <w:link w:val="Kop3"/>
    <w:uiPriority w:val="9"/>
    <w:rsid w:val="00B41030"/>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B41030"/>
    <w:pPr>
      <w:spacing w:after="100"/>
      <w:ind w:left="440"/>
    </w:pPr>
  </w:style>
  <w:style w:type="paragraph" w:styleId="Bijschrift">
    <w:name w:val="caption"/>
    <w:basedOn w:val="Standaard"/>
    <w:next w:val="Standaard"/>
    <w:uiPriority w:val="35"/>
    <w:unhideWhenUsed/>
    <w:qFormat/>
    <w:rsid w:val="007C0371"/>
    <w:pPr>
      <w:spacing w:after="200" w:line="240" w:lineRule="auto"/>
    </w:pPr>
    <w:rPr>
      <w:i/>
      <w:iCs/>
      <w:color w:val="44546A" w:themeColor="text2"/>
      <w:sz w:val="18"/>
      <w:szCs w:val="18"/>
    </w:rPr>
  </w:style>
  <w:style w:type="paragraph" w:styleId="Lijstmetafbeeldingen">
    <w:name w:val="table of figures"/>
    <w:basedOn w:val="Standaard"/>
    <w:next w:val="Standaard"/>
    <w:uiPriority w:val="99"/>
    <w:unhideWhenUsed/>
    <w:rsid w:val="00C531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02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4mt.nl/iriss-hortensia"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5ed1f05463c2ff40/Bureaublad/School/Jaar%203/Stage/docmenten/4More_Documentatie_Template.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feccdb63-776f-48f7-bb21-90ba9664c17b">MAURPVKR4CPY-339099068-1016</_dlc_DocId>
    <_dlc_DocIdUrl xmlns="feccdb63-776f-48f7-bb21-90ba9664c17b">
      <Url>https://4moretech.sharepoint.com/sites/ResearchDevelopment/_layouts/15/DocIdRedir.aspx?ID=MAURPVKR4CPY-339099068-1016</Url>
      <Description>MAURPVKR4CPY-339099068-1016</Description>
    </_dlc_DocIdUrl>
    <lcf76f155ced4ddcb4097134ff3c332f xmlns="d1b8e9fb-866e-4cfa-884e-e17953c85551">
      <Terms xmlns="http://schemas.microsoft.com/office/infopath/2007/PartnerControls"/>
    </lcf76f155ced4ddcb4097134ff3c332f>
    <TaxCatchAll xmlns="feccdb63-776f-48f7-bb21-90ba9664c17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DC7F5F00FC2DF45A833716A6FA75B69" ma:contentTypeVersion="14" ma:contentTypeDescription="Een nieuw document maken." ma:contentTypeScope="" ma:versionID="3f9fff67acf457cb0ff3f8f17a3c264a">
  <xsd:schema xmlns:xsd="http://www.w3.org/2001/XMLSchema" xmlns:xs="http://www.w3.org/2001/XMLSchema" xmlns:p="http://schemas.microsoft.com/office/2006/metadata/properties" xmlns:ns2="feccdb63-776f-48f7-bb21-90ba9664c17b" xmlns:ns3="d1b8e9fb-866e-4cfa-884e-e17953c85551" targetNamespace="http://schemas.microsoft.com/office/2006/metadata/properties" ma:root="true" ma:fieldsID="bd1190b7b2eaac8b1110274be895f773" ns2:_="" ns3:_="">
    <xsd:import namespace="feccdb63-776f-48f7-bb21-90ba9664c17b"/>
    <xsd:import namespace="d1b8e9fb-866e-4cfa-884e-e17953c85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cdb63-776f-48f7-bb21-90ba9664c17b"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cb597b78-80f9-4e37-8377-e0880eb2fc4a}" ma:internalName="TaxCatchAll" ma:showField="CatchAllData" ma:web="feccdb63-776f-48f7-bb21-90ba9664c1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b8e9fb-866e-4cfa-884e-e17953c85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c47bb1d-b0e4-4bce-9e58-8363722971b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971AC7-5D9F-412A-BEE7-DD3D4F3DF795}">
  <ds:schemaRefs>
    <ds:schemaRef ds:uri="http://schemas.microsoft.com/sharepoint/v3/contenttype/forms"/>
  </ds:schemaRefs>
</ds:datastoreItem>
</file>

<file path=customXml/itemProps2.xml><?xml version="1.0" encoding="utf-8"?>
<ds:datastoreItem xmlns:ds="http://schemas.openxmlformats.org/officeDocument/2006/customXml" ds:itemID="{29D18619-EFF4-40FC-B7E9-ACA7BD069996}">
  <ds:schemaRefs>
    <ds:schemaRef ds:uri="http://schemas.microsoft.com/office/2006/metadata/properties"/>
    <ds:schemaRef ds:uri="http://schemas.microsoft.com/office/infopath/2007/PartnerControls"/>
    <ds:schemaRef ds:uri="feccdb63-776f-48f7-bb21-90ba9664c17b"/>
    <ds:schemaRef ds:uri="d1b8e9fb-866e-4cfa-884e-e17953c85551"/>
  </ds:schemaRefs>
</ds:datastoreItem>
</file>

<file path=customXml/itemProps3.xml><?xml version="1.0" encoding="utf-8"?>
<ds:datastoreItem xmlns:ds="http://schemas.openxmlformats.org/officeDocument/2006/customXml" ds:itemID="{0FE75EC8-0B05-418E-842D-DA20D91B3730}">
  <ds:schemaRefs>
    <ds:schemaRef ds:uri="http://schemas.openxmlformats.org/officeDocument/2006/bibliography"/>
  </ds:schemaRefs>
</ds:datastoreItem>
</file>

<file path=customXml/itemProps4.xml><?xml version="1.0" encoding="utf-8"?>
<ds:datastoreItem xmlns:ds="http://schemas.openxmlformats.org/officeDocument/2006/customXml" ds:itemID="{C049CE36-FDDA-415C-9765-AC96CEEF1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cdb63-776f-48f7-bb21-90ba9664c17b"/>
    <ds:schemaRef ds:uri="d1b8e9fb-866e-4cfa-884e-e17953c85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0012E93-99F5-4E35-B688-369DB533509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4More_Documentatie_Template.dotx</Template>
  <TotalTime>3814</TotalTime>
  <Pages>14</Pages>
  <Words>1892</Words>
  <Characters>10411</Characters>
  <Application>Microsoft Office Word</Application>
  <DocSecurity>0</DocSecurity>
  <Lines>86</Lines>
  <Paragraphs>24</Paragraphs>
  <ScaleCrop>false</ScaleCrop>
  <HeadingPairs>
    <vt:vector size="2" baseType="variant">
      <vt:variant>
        <vt:lpstr>Titel</vt:lpstr>
      </vt:variant>
      <vt:variant>
        <vt:i4>1</vt:i4>
      </vt:variant>
    </vt:vector>
  </HeadingPairs>
  <TitlesOfParts>
    <vt:vector size="1" baseType="lpstr">
      <vt:lpstr>Stage rapport</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rapport</dc:title>
  <dc:subject/>
  <dc:creator>Ivo Bruinsma</dc:creator>
  <cp:keywords/>
  <dc:description/>
  <cp:lastModifiedBy>Ivo Bruinsma</cp:lastModifiedBy>
  <cp:revision>325</cp:revision>
  <dcterms:created xsi:type="dcterms:W3CDTF">2025-09-04T09:47:00Z</dcterms:created>
  <dcterms:modified xsi:type="dcterms:W3CDTF">2025-11-06T11:22:00Z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0x0101006DC7F5F00FC2DF45A833716A6FA75B69</vt:lpwstr>
  </property>
  <property fmtid="{D5CDD505-2E9C-101B-9397-08002B2CF9AE}" pid="3" name="_dlc_DocIdItemGuid">
    <vt:lpwstr>3e588503-c8f2-4c19-a9f9-9dc2cffe7120</vt:lpwstr>
  </property>
</Properties>
</file>